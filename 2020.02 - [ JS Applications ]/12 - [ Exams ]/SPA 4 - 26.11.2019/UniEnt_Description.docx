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564E77" w14:textId="01202906" w:rsidR="009A4C7E" w:rsidRPr="00125D48" w:rsidRDefault="00D57DC8" w:rsidP="007B35B4">
      <w:pPr>
        <w:pStyle w:val="Heading1"/>
        <w:jc w:val="center"/>
        <w:rPr>
          <w:noProof/>
          <w:lang w:val="bg-BG"/>
        </w:rPr>
      </w:pPr>
      <w:r w:rsidRPr="00125D48">
        <w:rPr>
          <w:noProof/>
          <w:lang w:val="bg-BG"/>
        </w:rPr>
        <w:t xml:space="preserve">JS </w:t>
      </w:r>
      <w:r w:rsidR="0042457D" w:rsidRPr="00125D48">
        <w:rPr>
          <w:noProof/>
          <w:lang w:val="bg-BG"/>
        </w:rPr>
        <w:t xml:space="preserve">Applications </w:t>
      </w:r>
      <w:r w:rsidRPr="00125D48">
        <w:rPr>
          <w:noProof/>
          <w:lang w:val="bg-BG"/>
        </w:rPr>
        <w:t xml:space="preserve">Exam </w:t>
      </w:r>
      <w:r w:rsidR="00F4455E" w:rsidRPr="00125D48">
        <w:rPr>
          <w:noProof/>
          <w:lang w:val="bg-BG"/>
        </w:rPr>
        <w:t>-</w:t>
      </w:r>
      <w:r w:rsidRPr="00125D48">
        <w:rPr>
          <w:noProof/>
          <w:lang w:val="bg-BG"/>
        </w:rPr>
        <w:t xml:space="preserve"> UniEnt </w:t>
      </w:r>
      <w:r w:rsidR="00435FDC" w:rsidRPr="00125D48">
        <w:rPr>
          <w:noProof/>
          <w:lang w:val="bg-BG"/>
        </w:rPr>
        <w:t>SPA</w:t>
      </w:r>
    </w:p>
    <w:p w14:paraId="27F8D33C" w14:textId="73091680" w:rsidR="003D6334" w:rsidRPr="00125D48" w:rsidRDefault="0034152C" w:rsidP="003D6334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assigned to implement a </w:t>
      </w:r>
      <w:r w:rsidRPr="00125D48">
        <w:rPr>
          <w:b/>
          <w:noProof/>
          <w:lang w:val="bg-BG"/>
        </w:rPr>
        <w:t>Web application</w:t>
      </w:r>
      <w:r w:rsidRPr="00125D48">
        <w:rPr>
          <w:bCs/>
          <w:noProof/>
          <w:lang w:val="bg-BG"/>
        </w:rPr>
        <w:t xml:space="preserve"> (SPA) using HTML5, JavaScript, AJAX, REST and JSON with cloud-based backend (Kinvey)</w:t>
      </w:r>
      <w:r w:rsidRPr="00125D48">
        <w:rPr>
          <w:noProof/>
          <w:lang w:val="bg-BG"/>
        </w:rPr>
        <w:t xml:space="preserve">. Using libraries like </w:t>
      </w:r>
      <w:r w:rsidRPr="00125D48">
        <w:rPr>
          <w:b/>
          <w:noProof/>
          <w:lang w:val="bg-BG"/>
        </w:rPr>
        <w:t>jQuery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Handlebars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Sammy</w:t>
      </w:r>
      <w:r w:rsidRPr="00125D48">
        <w:rPr>
          <w:noProof/>
          <w:lang w:val="bg-BG"/>
        </w:rPr>
        <w:t xml:space="preserve"> is allowed but is not obligatory. </w:t>
      </w:r>
      <w:r w:rsidR="00004A7E" w:rsidRPr="00125D48">
        <w:rPr>
          <w:noProof/>
          <w:lang w:val="bg-BG"/>
        </w:rPr>
        <w:t xml:space="preserve">The app keeps </w:t>
      </w:r>
      <w:r w:rsidR="00004A7E" w:rsidRPr="00125D48">
        <w:rPr>
          <w:b/>
          <w:noProof/>
          <w:lang w:val="bg-BG"/>
        </w:rPr>
        <w:t>users</w:t>
      </w:r>
      <w:r w:rsidR="00004A7E" w:rsidRPr="00125D48">
        <w:rPr>
          <w:noProof/>
          <w:lang w:val="bg-BG"/>
        </w:rPr>
        <w:t xml:space="preserve"> and </w:t>
      </w:r>
      <w:r w:rsidR="004743D8" w:rsidRPr="00125D48">
        <w:rPr>
          <w:b/>
          <w:noProof/>
          <w:lang w:val="bg-BG"/>
        </w:rPr>
        <w:t>events</w:t>
      </w:r>
      <w:r w:rsidR="00004A7E" w:rsidRPr="00125D48">
        <w:rPr>
          <w:noProof/>
          <w:lang w:val="bg-BG"/>
        </w:rPr>
        <w:t>.</w:t>
      </w:r>
      <w:r w:rsidR="00D57DC8" w:rsidRPr="00125D48">
        <w:rPr>
          <w:noProof/>
          <w:lang w:val="bg-BG"/>
        </w:rPr>
        <w:t xml:space="preserve"> </w:t>
      </w:r>
      <w:r w:rsidR="00D41330" w:rsidRPr="00125D48">
        <w:rPr>
          <w:b/>
          <w:noProof/>
          <w:lang w:val="bg-BG"/>
        </w:rPr>
        <w:t>Guests</w:t>
      </w:r>
      <w:r w:rsidR="00D57DC8" w:rsidRPr="00125D48">
        <w:rPr>
          <w:noProof/>
          <w:lang w:val="bg-BG"/>
        </w:rPr>
        <w:t xml:space="preserve"> </w:t>
      </w:r>
      <w:r w:rsidR="009564AB" w:rsidRPr="00125D48">
        <w:rPr>
          <w:noProof/>
          <w:lang w:val="bg-BG"/>
        </w:rPr>
        <w:t xml:space="preserve">should be able to </w:t>
      </w:r>
      <w:r w:rsidR="00D57DC8" w:rsidRPr="00125D48">
        <w:rPr>
          <w:b/>
          <w:noProof/>
          <w:lang w:val="bg-BG"/>
        </w:rPr>
        <w:t>register</w:t>
      </w:r>
      <w:r w:rsidR="00822BBA" w:rsidRPr="00125D48">
        <w:rPr>
          <w:noProof/>
          <w:lang w:val="bg-BG"/>
        </w:rPr>
        <w:t xml:space="preserve"> and</w:t>
      </w:r>
      <w:r w:rsidR="00D57DC8" w:rsidRPr="00125D48">
        <w:rPr>
          <w:noProof/>
          <w:lang w:val="bg-BG"/>
        </w:rPr>
        <w:t xml:space="preserve"> </w:t>
      </w:r>
      <w:r w:rsidR="00D57DC8" w:rsidRPr="00125D48">
        <w:rPr>
          <w:b/>
          <w:noProof/>
          <w:lang w:val="bg-BG"/>
        </w:rPr>
        <w:t>login</w:t>
      </w:r>
      <w:r w:rsidR="00D57DC8" w:rsidRPr="00125D48">
        <w:rPr>
          <w:noProof/>
          <w:lang w:val="bg-BG"/>
        </w:rPr>
        <w:t xml:space="preserve">. </w:t>
      </w:r>
      <w:r w:rsidR="00311FAF" w:rsidRPr="00125D48">
        <w:rPr>
          <w:noProof/>
          <w:lang w:val="bg-BG"/>
        </w:rPr>
        <w:t>Logged-in</w:t>
      </w:r>
      <w:r w:rsidR="003D6334" w:rsidRPr="00125D48">
        <w:rPr>
          <w:noProof/>
          <w:lang w:val="bg-BG"/>
        </w:rPr>
        <w:t xml:space="preserve"> users should be able to view </w:t>
      </w:r>
      <w:r w:rsidR="003D6334" w:rsidRPr="00125D48">
        <w:rPr>
          <w:b/>
          <w:noProof/>
          <w:lang w:val="bg-BG"/>
        </w:rPr>
        <w:t xml:space="preserve">all </w:t>
      </w:r>
      <w:r w:rsidR="00E53021" w:rsidRPr="00125D48">
        <w:rPr>
          <w:b/>
          <w:noProof/>
          <w:lang w:val="bg-BG"/>
        </w:rPr>
        <w:t>events</w:t>
      </w:r>
      <w:r w:rsidR="003D6334" w:rsidRPr="00125D48">
        <w:rPr>
          <w:noProof/>
          <w:lang w:val="bg-BG"/>
        </w:rPr>
        <w:t xml:space="preserve">, </w:t>
      </w:r>
      <w:r w:rsidR="00A04361" w:rsidRPr="00125D48">
        <w:rPr>
          <w:b/>
          <w:noProof/>
          <w:lang w:val="bg-BG"/>
        </w:rPr>
        <w:t>create</w:t>
      </w:r>
      <w:r w:rsidR="00A04361" w:rsidRPr="00125D48">
        <w:rPr>
          <w:noProof/>
          <w:lang w:val="bg-BG"/>
        </w:rPr>
        <w:t xml:space="preserve"> </w:t>
      </w:r>
      <w:r w:rsidR="00A04361" w:rsidRPr="00125D48">
        <w:rPr>
          <w:b/>
          <w:noProof/>
          <w:lang w:val="bg-BG"/>
        </w:rPr>
        <w:t>events</w:t>
      </w:r>
      <w:r w:rsidR="00A04361" w:rsidRPr="00125D48">
        <w:rPr>
          <w:noProof/>
          <w:lang w:val="bg-BG"/>
        </w:rPr>
        <w:t xml:space="preserve">, </w:t>
      </w:r>
      <w:r w:rsidR="005624DD" w:rsidRPr="00125D48">
        <w:rPr>
          <w:b/>
          <w:noProof/>
          <w:lang w:val="bg-BG"/>
        </w:rPr>
        <w:t>join events</w:t>
      </w:r>
      <w:r w:rsidR="003D6334" w:rsidRPr="00125D48">
        <w:rPr>
          <w:noProof/>
          <w:lang w:val="bg-BG"/>
        </w:rPr>
        <w:t xml:space="preserve">, see </w:t>
      </w:r>
      <w:r w:rsidR="003D6334" w:rsidRPr="00125D48">
        <w:rPr>
          <w:b/>
          <w:noProof/>
          <w:lang w:val="bg-BG"/>
        </w:rPr>
        <w:t xml:space="preserve">details </w:t>
      </w:r>
      <w:r w:rsidR="003D6334" w:rsidRPr="00125D48">
        <w:rPr>
          <w:bCs/>
          <w:noProof/>
          <w:lang w:val="bg-BG"/>
        </w:rPr>
        <w:t>about a</w:t>
      </w:r>
      <w:r w:rsidR="003D6334" w:rsidRPr="00125D48">
        <w:rPr>
          <w:b/>
          <w:noProof/>
          <w:lang w:val="bg-BG"/>
        </w:rPr>
        <w:t xml:space="preserve"> </w:t>
      </w:r>
      <w:r w:rsidR="005624DD" w:rsidRPr="00125D48">
        <w:rPr>
          <w:b/>
          <w:noProof/>
          <w:lang w:val="bg-BG"/>
        </w:rPr>
        <w:t>event</w:t>
      </w:r>
      <w:r w:rsidR="003D6334" w:rsidRPr="00125D48">
        <w:rPr>
          <w:b/>
          <w:noProof/>
          <w:lang w:val="bg-BG"/>
        </w:rPr>
        <w:t xml:space="preserve"> </w:t>
      </w:r>
      <w:r w:rsidR="003D6334" w:rsidRPr="00125D48">
        <w:rPr>
          <w:noProof/>
          <w:lang w:val="bg-BG"/>
        </w:rPr>
        <w:t>and</w:t>
      </w:r>
      <w:r w:rsidR="003D6334" w:rsidRPr="00125D48">
        <w:rPr>
          <w:b/>
          <w:noProof/>
          <w:lang w:val="bg-BG"/>
        </w:rPr>
        <w:t xml:space="preserve"> logout</w:t>
      </w:r>
      <w:r w:rsidR="003D6334" w:rsidRPr="00125D48">
        <w:rPr>
          <w:noProof/>
          <w:lang w:val="bg-BG"/>
        </w:rPr>
        <w:t xml:space="preserve">. Logged-in users should also be able to </w:t>
      </w:r>
      <w:r w:rsidR="003D6334" w:rsidRPr="00125D48">
        <w:rPr>
          <w:b/>
          <w:noProof/>
          <w:lang w:val="bg-BG"/>
        </w:rPr>
        <w:t>edit</w:t>
      </w:r>
      <w:r w:rsidR="003D6334" w:rsidRPr="00125D48">
        <w:rPr>
          <w:noProof/>
          <w:lang w:val="bg-BG"/>
        </w:rPr>
        <w:t xml:space="preserve"> or </w:t>
      </w:r>
      <w:r w:rsidR="003D6334" w:rsidRPr="00125D48">
        <w:rPr>
          <w:b/>
          <w:noProof/>
          <w:lang w:val="bg-BG"/>
        </w:rPr>
        <w:t>delete</w:t>
      </w:r>
      <w:r w:rsidR="003D6334" w:rsidRPr="00125D48">
        <w:rPr>
          <w:noProof/>
          <w:lang w:val="bg-BG"/>
        </w:rPr>
        <w:t xml:space="preserve"> the </w:t>
      </w:r>
      <w:r w:rsidR="003D65E7" w:rsidRPr="00125D48">
        <w:rPr>
          <w:noProof/>
          <w:lang w:val="bg-BG"/>
        </w:rPr>
        <w:t>events</w:t>
      </w:r>
      <w:r w:rsidR="003D6334" w:rsidRPr="00125D48">
        <w:rPr>
          <w:noProof/>
          <w:lang w:val="bg-BG"/>
        </w:rPr>
        <w:t xml:space="preserve"> </w:t>
      </w:r>
      <w:r w:rsidR="003D6334" w:rsidRPr="00125D48">
        <w:rPr>
          <w:b/>
          <w:noProof/>
          <w:lang w:val="bg-BG"/>
        </w:rPr>
        <w:t xml:space="preserve">they </w:t>
      </w:r>
      <w:r w:rsidR="009A71F7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 xml:space="preserve">. There should also be a </w:t>
      </w:r>
      <w:r w:rsidR="003D6334" w:rsidRPr="00125D48">
        <w:rPr>
          <w:b/>
          <w:noProof/>
          <w:lang w:val="bg-BG"/>
        </w:rPr>
        <w:t xml:space="preserve">section </w:t>
      </w:r>
      <w:r w:rsidR="003D6334" w:rsidRPr="00125D48">
        <w:rPr>
          <w:noProof/>
          <w:lang w:val="bg-BG"/>
        </w:rPr>
        <w:t xml:space="preserve">where users can </w:t>
      </w:r>
      <w:r w:rsidR="003D6334" w:rsidRPr="00125D48">
        <w:rPr>
          <w:b/>
          <w:noProof/>
          <w:lang w:val="bg-BG"/>
        </w:rPr>
        <w:t xml:space="preserve">see only the </w:t>
      </w:r>
      <w:r w:rsidR="00903276" w:rsidRPr="00125D48">
        <w:rPr>
          <w:b/>
          <w:noProof/>
          <w:lang w:val="bg-BG"/>
        </w:rPr>
        <w:t>events</w:t>
      </w:r>
      <w:r w:rsidR="003D6334" w:rsidRPr="00125D48">
        <w:rPr>
          <w:b/>
          <w:noProof/>
          <w:lang w:val="bg-BG"/>
        </w:rPr>
        <w:t xml:space="preserve"> they </w:t>
      </w:r>
      <w:r w:rsidR="00947C93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>.</w:t>
      </w:r>
    </w:p>
    <w:p w14:paraId="2AE3778B" w14:textId="4ED8C8AF" w:rsidR="006C2462" w:rsidRPr="00125D48" w:rsidRDefault="00D57DC8" w:rsidP="00961C9D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Create a Kinvey REST Service</w:t>
      </w:r>
    </w:p>
    <w:p w14:paraId="097CC00A" w14:textId="27B1BCE0" w:rsidR="00D57DC8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Register at </w:t>
      </w:r>
      <w:r w:rsidRPr="00125D48">
        <w:rPr>
          <w:b/>
          <w:noProof/>
          <w:lang w:val="bg-BG"/>
        </w:rPr>
        <w:t xml:space="preserve">Kinvey.com </w:t>
      </w:r>
      <w:r w:rsidRPr="00125D48">
        <w:rPr>
          <w:noProof/>
          <w:lang w:val="bg-BG"/>
        </w:rPr>
        <w:t>and create application to keep your data in the cloud.</w:t>
      </w:r>
    </w:p>
    <w:p w14:paraId="68A7A022" w14:textId="4081B499" w:rsidR="00D57DC8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Create a collection called </w:t>
      </w:r>
      <w:r w:rsidRPr="00125D48">
        <w:rPr>
          <w:b/>
          <w:noProof/>
          <w:lang w:val="bg-BG"/>
        </w:rPr>
        <w:t xml:space="preserve">events. </w:t>
      </w:r>
      <w:r w:rsidRPr="00125D48">
        <w:rPr>
          <w:noProof/>
          <w:lang w:val="bg-BG"/>
        </w:rPr>
        <w:t xml:space="preserve">Each </w:t>
      </w:r>
      <w:r w:rsidRPr="00125D48">
        <w:rPr>
          <w:b/>
          <w:noProof/>
          <w:lang w:val="bg-BG"/>
        </w:rPr>
        <w:t>event</w:t>
      </w:r>
      <w:r w:rsidRPr="00125D48">
        <w:rPr>
          <w:noProof/>
          <w:lang w:val="bg-BG"/>
        </w:rPr>
        <w:t xml:space="preserve"> has a </w:t>
      </w:r>
      <w:r w:rsidRPr="00125D48">
        <w:rPr>
          <w:b/>
          <w:noProof/>
          <w:lang w:val="bg-BG"/>
        </w:rPr>
        <w:t>name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date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, </w:t>
      </w:r>
      <w:r w:rsidR="00AE4F9E" w:rsidRPr="00125D48">
        <w:rPr>
          <w:b/>
          <w:noProof/>
          <w:lang w:val="bg-BG"/>
        </w:rPr>
        <w:t xml:space="preserve">organizer </w:t>
      </w:r>
      <w:r w:rsidR="00AE4F9E" w:rsidRPr="00125D48">
        <w:rPr>
          <w:noProof/>
          <w:lang w:val="bg-BG"/>
        </w:rPr>
        <w:t xml:space="preserve">and </w:t>
      </w:r>
      <w:r w:rsidRPr="00125D48">
        <w:rPr>
          <w:b/>
          <w:noProof/>
          <w:lang w:val="bg-BG"/>
        </w:rPr>
        <w:t>people</w:t>
      </w:r>
      <w:r w:rsidR="00AE4F9E" w:rsidRPr="00125D48">
        <w:rPr>
          <w:b/>
          <w:noProof/>
          <w:lang w:val="bg-BG"/>
        </w:rPr>
        <w:t xml:space="preserve"> interested in</w:t>
      </w:r>
      <w:r w:rsidR="00AE4F9E" w:rsidRPr="00125D48">
        <w:rPr>
          <w:noProof/>
          <w:lang w:val="bg-BG"/>
        </w:rPr>
        <w:t xml:space="preserve"> (starting from 0).</w:t>
      </w:r>
    </w:p>
    <w:p w14:paraId="4AFA1C96" w14:textId="2D6AFF08" w:rsidR="00AE4F9E" w:rsidRPr="00125D48" w:rsidRDefault="006C2462" w:rsidP="00D57DC8">
      <w:pPr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7CC69EA9" wp14:editId="17F31459">
            <wp:extent cx="5034280" cy="1772649"/>
            <wp:effectExtent l="19050" t="19050" r="1397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024" b="14266"/>
                    <a:stretch/>
                  </pic:blipFill>
                  <pic:spPr bwMode="auto">
                    <a:xfrm>
                      <a:off x="0" y="0"/>
                      <a:ext cx="5043452" cy="17758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85378" w14:textId="5A82C289" w:rsidR="00AE4F9E" w:rsidRPr="00125D48" w:rsidRDefault="00AE4F9E" w:rsidP="00D57DC8">
      <w:pPr>
        <w:rPr>
          <w:noProof/>
          <w:lang w:val="bg-BG"/>
        </w:rPr>
      </w:pPr>
      <w:r w:rsidRPr="00125D48">
        <w:rPr>
          <w:noProof/>
          <w:lang w:val="bg-BG"/>
        </w:rPr>
        <w:t>In order to be able to keep track of the people interested in a</w:t>
      </w:r>
      <w:r w:rsidR="00CF3CF1" w:rsidRPr="00125D48">
        <w:rPr>
          <w:noProof/>
          <w:lang w:val="bg-BG"/>
        </w:rPr>
        <w:t>n</w:t>
      </w:r>
      <w:r w:rsidRPr="00125D48">
        <w:rPr>
          <w:noProof/>
          <w:lang w:val="bg-BG"/>
        </w:rPr>
        <w:t xml:space="preserve"> event, you need to </w:t>
      </w:r>
      <w:r w:rsidR="00CF3CF1" w:rsidRPr="00125D48">
        <w:rPr>
          <w:noProof/>
          <w:lang w:val="bg-BG"/>
        </w:rPr>
        <w:t>give all users permission</w:t>
      </w:r>
      <w:r w:rsidRPr="00125D48">
        <w:rPr>
          <w:b/>
          <w:noProof/>
          <w:lang w:val="bg-BG"/>
        </w:rPr>
        <w:t xml:space="preserve"> to edit this collection</w:t>
      </w:r>
      <w:r w:rsidRPr="00125D48">
        <w:rPr>
          <w:noProof/>
          <w:lang w:val="bg-BG"/>
        </w:rPr>
        <w:t xml:space="preserve">. So, go to the </w:t>
      </w:r>
      <w:r w:rsidRPr="00125D48">
        <w:rPr>
          <w:b/>
          <w:noProof/>
          <w:lang w:val="bg-BG"/>
        </w:rPr>
        <w:t>properties</w:t>
      </w:r>
      <w:r w:rsidRPr="00125D48">
        <w:rPr>
          <w:noProof/>
          <w:lang w:val="bg-BG"/>
        </w:rPr>
        <w:t xml:space="preserve"> of the collection.</w:t>
      </w:r>
    </w:p>
    <w:p w14:paraId="7A51886C" w14:textId="2CF5D462" w:rsidR="006C2462" w:rsidRPr="00125D48" w:rsidRDefault="00AE4F9E" w:rsidP="00004A7E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2A2B187E" wp14:editId="36BB8F74">
            <wp:extent cx="3315060" cy="2011680"/>
            <wp:effectExtent l="19050" t="19050" r="1905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212" b="17297"/>
                    <a:stretch/>
                  </pic:blipFill>
                  <pic:spPr bwMode="auto">
                    <a:xfrm>
                      <a:off x="0" y="0"/>
                      <a:ext cx="3332021" cy="20219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171B7" w14:textId="63818D6B" w:rsidR="006C2462" w:rsidRPr="00125D48" w:rsidRDefault="006C2462" w:rsidP="006C246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Then go to the </w:t>
      </w:r>
      <w:r w:rsidRPr="00125D48">
        <w:rPr>
          <w:b/>
          <w:noProof/>
          <w:lang w:val="bg-BG"/>
        </w:rPr>
        <w:t>permissions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edit</w:t>
      </w:r>
      <w:r w:rsidRPr="00125D48">
        <w:rPr>
          <w:noProof/>
          <w:lang w:val="bg-BG"/>
        </w:rPr>
        <w:t xml:space="preserve"> them to look like this:</w:t>
      </w:r>
    </w:p>
    <w:p w14:paraId="7C1B38B4" w14:textId="301F3D9D" w:rsidR="006C2462" w:rsidRPr="00125D48" w:rsidRDefault="006C2462" w:rsidP="00004A7E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lastRenderedPageBreak/>
        <w:drawing>
          <wp:inline distT="0" distB="0" distL="0" distR="0" wp14:anchorId="4F8291A6" wp14:editId="2A224BDE">
            <wp:extent cx="5430520" cy="1255728"/>
            <wp:effectExtent l="19050" t="19050" r="1778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0661" cy="126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B6B9B" w14:textId="6277E2A3" w:rsidR="006C2462" w:rsidRPr="00125D48" w:rsidRDefault="006C2462" w:rsidP="00961C9D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Test the Kinvey REST Services</w:t>
      </w:r>
    </w:p>
    <w:p w14:paraId="2C3E76A2" w14:textId="17B38D50" w:rsidR="006C2462" w:rsidRPr="00125D48" w:rsidRDefault="006C2462" w:rsidP="006C246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Using </w:t>
      </w:r>
      <w:r w:rsidRPr="00125D48">
        <w:rPr>
          <w:b/>
          <w:noProof/>
          <w:lang w:val="bg-BG"/>
        </w:rPr>
        <w:t xml:space="preserve">Postman </w:t>
      </w:r>
      <w:r w:rsidRPr="00125D48">
        <w:rPr>
          <w:noProof/>
          <w:lang w:val="bg-BG"/>
        </w:rPr>
        <w:t xml:space="preserve">or other HTTP client tool (you can use Kinvey's built-in </w:t>
      </w:r>
      <w:r w:rsidRPr="00125D48">
        <w:rPr>
          <w:b/>
          <w:noProof/>
          <w:lang w:val="bg-BG"/>
        </w:rPr>
        <w:t>API Console</w:t>
      </w:r>
      <w:r w:rsidRPr="00125D48">
        <w:rPr>
          <w:noProof/>
          <w:lang w:val="bg-BG"/>
        </w:rPr>
        <w:t>), test the REST service end points:</w:t>
      </w:r>
    </w:p>
    <w:p w14:paraId="5E40EFFB" w14:textId="56E46BD0" w:rsidR="006C2462" w:rsidRPr="00125D48" w:rsidRDefault="006C2462" w:rsidP="006C2462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User Registration (Sign Up)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6"/>
        <w:gridCol w:w="7414"/>
      </w:tblGrid>
      <w:tr w:rsidR="006C2462" w:rsidRPr="00125D48" w14:paraId="1B159D9F" w14:textId="77777777" w:rsidTr="00F92C36">
        <w:tc>
          <w:tcPr>
            <w:tcW w:w="10515" w:type="dxa"/>
            <w:gridSpan w:val="2"/>
          </w:tcPr>
          <w:p w14:paraId="34181620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1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</w:hyperlink>
          </w:p>
        </w:tc>
      </w:tr>
      <w:tr w:rsidR="006C2462" w:rsidRPr="00125D48" w14:paraId="3F220512" w14:textId="77777777" w:rsidTr="00F92C36">
        <w:tc>
          <w:tcPr>
            <w:tcW w:w="1957" w:type="dxa"/>
          </w:tcPr>
          <w:p w14:paraId="274CA7FE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42D57CD6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Basic base64(app_id:app_secret)</w:t>
            </w:r>
          </w:p>
          <w:p w14:paraId="1322F51D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6C2462" w:rsidRPr="00125D48" w14:paraId="30B02D2B" w14:textId="77777777" w:rsidTr="00F92C36">
        <w:tc>
          <w:tcPr>
            <w:tcW w:w="1957" w:type="dxa"/>
          </w:tcPr>
          <w:p w14:paraId="17294B79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264122D2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2BE19F2B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"testuser",</w:t>
            </w:r>
          </w:p>
          <w:p w14:paraId="09A3F60A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"password": "testuserpass890"</w:t>
            </w:r>
          </w:p>
          <w:p w14:paraId="722280B2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6C2462" w:rsidRPr="00125D48" w14:paraId="6B3015F7" w14:textId="77777777" w:rsidTr="00F92C36">
        <w:tc>
          <w:tcPr>
            <w:tcW w:w="1957" w:type="dxa"/>
          </w:tcPr>
          <w:p w14:paraId="71C191E0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2A06349D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</w:tcPr>
          <w:p w14:paraId="4B1D36CA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3ACBAF5C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"59930c78a743e20c7d3fca77",</w:t>
            </w:r>
          </w:p>
          <w:p w14:paraId="33133D4E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"username": "testuser",</w:t>
            </w:r>
          </w:p>
          <w:p w14:paraId="0423ADDC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"password": "testuserpass890"</w:t>
            </w:r>
          </w:p>
          <w:p w14:paraId="67D18033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6C2462" w:rsidRPr="00125D48" w14:paraId="52CA3690" w14:textId="77777777" w:rsidTr="00F92C36">
        <w:tc>
          <w:tcPr>
            <w:tcW w:w="1957" w:type="dxa"/>
          </w:tcPr>
          <w:p w14:paraId="2EC7A516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3C14F650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409 Conflict</w:t>
            </w:r>
          </w:p>
        </w:tc>
        <w:tc>
          <w:tcPr>
            <w:tcW w:w="8558" w:type="dxa"/>
          </w:tcPr>
          <w:p w14:paraId="0B3A332F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"UserAlreadyExists", "description": "This username is already taken. Please retry your request with a different username",  "debug": "" }</w:t>
            </w:r>
          </w:p>
        </w:tc>
      </w:tr>
      <w:tr w:rsidR="006C2462" w:rsidRPr="00125D48" w14:paraId="1BEA9004" w14:textId="77777777" w:rsidTr="00F92C36">
        <w:tc>
          <w:tcPr>
            <w:tcW w:w="1957" w:type="dxa"/>
          </w:tcPr>
          <w:p w14:paraId="329C1DC3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A2E8773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560F16CD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1C68F9D" w14:textId="4F5AF0C2" w:rsidR="00373970" w:rsidRPr="00125D48" w:rsidRDefault="00373970" w:rsidP="006C2462">
      <w:pPr>
        <w:rPr>
          <w:noProof/>
          <w:u w:val="single"/>
          <w:lang w:val="bg-BG"/>
        </w:rPr>
      </w:pPr>
    </w:p>
    <w:p w14:paraId="1408E3CE" w14:textId="2841BB49" w:rsidR="006C2462" w:rsidRPr="00125D48" w:rsidRDefault="006C2462" w:rsidP="006C2462">
      <w:pPr>
        <w:rPr>
          <w:noProof/>
          <w:u w:val="single"/>
          <w:lang w:val="bg-BG"/>
        </w:rPr>
      </w:pPr>
      <w:r w:rsidRPr="00125D48">
        <w:rPr>
          <w:noProof/>
          <w:lang w:val="bg-BG"/>
        </w:rPr>
        <w:t>The request needs "</w:t>
      </w:r>
      <w:r w:rsidRPr="00125D48">
        <w:rPr>
          <w:b/>
          <w:noProof/>
          <w:lang w:val="bg-BG"/>
        </w:rPr>
        <w:t>Basic</w:t>
      </w:r>
      <w:r w:rsidRPr="00125D48">
        <w:rPr>
          <w:noProof/>
          <w:lang w:val="bg-BG"/>
        </w:rPr>
        <w:t xml:space="preserve">" </w:t>
      </w:r>
      <w:r w:rsidRPr="00125D48">
        <w:rPr>
          <w:b/>
          <w:noProof/>
          <w:lang w:val="bg-BG"/>
        </w:rPr>
        <w:t xml:space="preserve">authentication. </w:t>
      </w:r>
      <w:r w:rsidRPr="00125D48">
        <w:rPr>
          <w:noProof/>
          <w:lang w:val="bg-BG"/>
        </w:rPr>
        <w:t xml:space="preserve">Use the Kinvey </w:t>
      </w:r>
      <w:r w:rsidRPr="00125D48">
        <w:rPr>
          <w:b/>
          <w:noProof/>
          <w:lang w:val="bg-BG"/>
        </w:rPr>
        <w:t>App Key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App Secret </w:t>
      </w:r>
      <w:r w:rsidRPr="00125D48">
        <w:rPr>
          <w:noProof/>
          <w:lang w:val="bg-BG"/>
        </w:rPr>
        <w:t>as credentials.</w:t>
      </w:r>
    </w:p>
    <w:p w14:paraId="653CB221" w14:textId="099CE648" w:rsidR="006C2462" w:rsidRPr="00125D48" w:rsidRDefault="00C7053A" w:rsidP="007B35B4">
      <w:pPr>
        <w:rPr>
          <w:noProof/>
          <w:u w:val="single"/>
          <w:lang w:val="bg-BG"/>
        </w:rPr>
      </w:pPr>
      <w:r w:rsidRPr="00125D48">
        <w:rPr>
          <w:noProof/>
          <w:lang w:val="bg-BG" w:eastAsia="bg-BG"/>
        </w:rPr>
        <w:lastRenderedPageBreak/>
        <w:drawing>
          <wp:inline distT="0" distB="0" distL="0" distR="0" wp14:anchorId="05CBB708" wp14:editId="2677500B">
            <wp:extent cx="2641600" cy="1907325"/>
            <wp:effectExtent l="19050" t="19050" r="2540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6204" cy="1925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B0317" w14:textId="36B4E344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User Login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9"/>
        <w:gridCol w:w="7411"/>
      </w:tblGrid>
      <w:tr w:rsidR="00C7053A" w:rsidRPr="00125D48" w14:paraId="7A9E1A85" w14:textId="77777777" w:rsidTr="00C7053A">
        <w:tc>
          <w:tcPr>
            <w:tcW w:w="9486" w:type="dxa"/>
            <w:gridSpan w:val="2"/>
          </w:tcPr>
          <w:p w14:paraId="62052660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3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/login</w:t>
              </w:r>
            </w:hyperlink>
          </w:p>
        </w:tc>
      </w:tr>
      <w:tr w:rsidR="00C7053A" w:rsidRPr="00125D48" w14:paraId="10E29BDA" w14:textId="77777777" w:rsidTr="00C7053A">
        <w:tc>
          <w:tcPr>
            <w:tcW w:w="1869" w:type="dxa"/>
          </w:tcPr>
          <w:p w14:paraId="1E6C64DE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617" w:type="dxa"/>
          </w:tcPr>
          <w:p w14:paraId="3F665890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Basic base64(app_id:app_secret)</w:t>
            </w:r>
          </w:p>
          <w:p w14:paraId="546063D4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C7053A" w:rsidRPr="00125D48" w14:paraId="40FB86DC" w14:textId="77777777" w:rsidTr="00C7053A">
        <w:tc>
          <w:tcPr>
            <w:tcW w:w="1869" w:type="dxa"/>
          </w:tcPr>
          <w:p w14:paraId="6081B9E2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7617" w:type="dxa"/>
          </w:tcPr>
          <w:p w14:paraId="6BC4FC13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F075118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"testuser",</w:t>
            </w:r>
          </w:p>
          <w:p w14:paraId="56BF1102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"password": "testuserpass890"</w:t>
            </w:r>
          </w:p>
          <w:p w14:paraId="7AFC6D56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C7053A" w:rsidRPr="00125D48" w14:paraId="04F023E2" w14:textId="77777777" w:rsidTr="00C7053A">
        <w:tc>
          <w:tcPr>
            <w:tcW w:w="1869" w:type="dxa"/>
          </w:tcPr>
          <w:p w14:paraId="0C718143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7978AAEC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7617" w:type="dxa"/>
          </w:tcPr>
          <w:p w14:paraId="254219CB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3E45689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"_id": "59930c78a743e20c7d3fca77",</w:t>
            </w:r>
          </w:p>
          <w:p w14:paraId="19D8C526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</w:t>
            </w:r>
          </w:p>
          <w:p w14:paraId="2C10148E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"_kmd": {</w:t>
            </w:r>
          </w:p>
          <w:p w14:paraId="7FF14594" w14:textId="70CB3E9F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"authtoken":"8e6471bc-3712-4cfb-b92e-50e62a0c80….Duj5fHdM /7XHIe6KdY="</w:t>
            </w:r>
          </w:p>
          <w:p w14:paraId="66072F3B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…</w:t>
            </w:r>
          </w:p>
          <w:p w14:paraId="3CABDD00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},</w:t>
            </w:r>
          </w:p>
          <w:p w14:paraId="284A186D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…</w:t>
            </w:r>
          </w:p>
          <w:p w14:paraId="3D97D5C1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C7053A" w:rsidRPr="00125D48" w14:paraId="70CDC9C5" w14:textId="77777777" w:rsidTr="00C7053A">
        <w:tc>
          <w:tcPr>
            <w:tcW w:w="1869" w:type="dxa"/>
          </w:tcPr>
          <w:p w14:paraId="0B9D559E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DEA50F0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617" w:type="dxa"/>
          </w:tcPr>
          <w:p w14:paraId="112FC60E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547F6CA3" w14:textId="53DDA108" w:rsidR="00C7053A" w:rsidRPr="00125D48" w:rsidRDefault="00991258" w:rsidP="00C7053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Successful login returns an </w:t>
      </w:r>
      <w:r w:rsidR="00C7053A" w:rsidRPr="00125D48">
        <w:rPr>
          <w:b/>
          <w:noProof/>
          <w:lang w:val="bg-BG"/>
        </w:rPr>
        <w:t>authtoken</w:t>
      </w:r>
      <w:r w:rsidR="00C7053A" w:rsidRPr="00125D48">
        <w:rPr>
          <w:noProof/>
          <w:lang w:val="bg-BG"/>
        </w:rPr>
        <w:t xml:space="preserve"> which is later used to authenticate the CRUD operations.</w:t>
      </w:r>
    </w:p>
    <w:p w14:paraId="75BFFAF1" w14:textId="5F421937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lastRenderedPageBreak/>
        <w:t>User Logout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00"/>
        <w:gridCol w:w="7360"/>
      </w:tblGrid>
      <w:tr w:rsidR="00C7053A" w:rsidRPr="00125D48" w14:paraId="4F83830F" w14:textId="77777777" w:rsidTr="00C7053A">
        <w:tc>
          <w:tcPr>
            <w:tcW w:w="9486" w:type="dxa"/>
            <w:gridSpan w:val="2"/>
          </w:tcPr>
          <w:p w14:paraId="5385CFD8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4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/_logout</w:t>
              </w:r>
            </w:hyperlink>
            <w:r w:rsidRPr="00125D48">
              <w:rPr>
                <w:noProof/>
                <w:lang w:val="bg-BG"/>
              </w:rPr>
              <w:t xml:space="preserve"> </w:t>
            </w:r>
          </w:p>
        </w:tc>
      </w:tr>
      <w:tr w:rsidR="00C7053A" w:rsidRPr="00125D48" w14:paraId="4B305C6C" w14:textId="77777777" w:rsidTr="00C7053A">
        <w:tc>
          <w:tcPr>
            <w:tcW w:w="1918" w:type="dxa"/>
          </w:tcPr>
          <w:p w14:paraId="0347BE61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568" w:type="dxa"/>
          </w:tcPr>
          <w:p w14:paraId="725F403D" w14:textId="77777777" w:rsidR="00C7053A" w:rsidRPr="00125D48" w:rsidRDefault="00C7053A" w:rsidP="00440A50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C7053A" w:rsidRPr="00125D48" w14:paraId="2342AAC3" w14:textId="77777777" w:rsidTr="00C7053A">
        <w:tc>
          <w:tcPr>
            <w:tcW w:w="1918" w:type="dxa"/>
          </w:tcPr>
          <w:p w14:paraId="19567A2C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2599A2C8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204 No Content</w:t>
            </w:r>
          </w:p>
        </w:tc>
        <w:tc>
          <w:tcPr>
            <w:tcW w:w="7568" w:type="dxa"/>
          </w:tcPr>
          <w:p w14:paraId="1206A05C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</w:p>
        </w:tc>
      </w:tr>
      <w:tr w:rsidR="00C7053A" w:rsidRPr="00125D48" w14:paraId="20D293D0" w14:textId="77777777" w:rsidTr="00C7053A">
        <w:tc>
          <w:tcPr>
            <w:tcW w:w="1918" w:type="dxa"/>
          </w:tcPr>
          <w:p w14:paraId="4F9DBD4D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7174113B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568" w:type="dxa"/>
          </w:tcPr>
          <w:p w14:paraId="0CC5F19C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5CE39A3" w14:textId="4BE24899" w:rsidR="00C7053A" w:rsidRPr="00125D48" w:rsidRDefault="00C7053A" w:rsidP="00C7053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To l</w:t>
      </w:r>
      <w:r w:rsidR="00440A50" w:rsidRPr="00125D48">
        <w:rPr>
          <w:noProof/>
          <w:lang w:val="bg-BG"/>
        </w:rPr>
        <w:t xml:space="preserve">ogout, you need to provide the </w:t>
      </w:r>
      <w:r w:rsidRPr="00125D48">
        <w:rPr>
          <w:b/>
          <w:noProof/>
          <w:lang w:val="bg-BG"/>
        </w:rPr>
        <w:t>authtoken</w:t>
      </w:r>
      <w:r w:rsidR="00440A50" w:rsidRPr="00125D48">
        <w:rPr>
          <w:noProof/>
          <w:lang w:val="bg-BG"/>
        </w:rPr>
        <w:t xml:space="preserve"> given by login/</w:t>
      </w:r>
      <w:r w:rsidRPr="00125D48">
        <w:rPr>
          <w:noProof/>
          <w:lang w:val="bg-BG"/>
        </w:rPr>
        <w:t>register as "</w:t>
      </w:r>
      <w:r w:rsidRPr="00125D48">
        <w:rPr>
          <w:b/>
          <w:noProof/>
          <w:lang w:val="bg-BG"/>
        </w:rPr>
        <w:t>Kinvey</w:t>
      </w:r>
      <w:r w:rsidRPr="00125D48">
        <w:rPr>
          <w:noProof/>
          <w:lang w:val="bg-BG"/>
        </w:rPr>
        <w:t>" authorization header.</w:t>
      </w:r>
    </w:p>
    <w:p w14:paraId="14F9275B" w14:textId="1B25C9EF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List All Events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19"/>
        <w:gridCol w:w="7441"/>
      </w:tblGrid>
      <w:tr w:rsidR="00172258" w:rsidRPr="00125D48" w14:paraId="3908DF78" w14:textId="77777777" w:rsidTr="00F92C36">
        <w:tc>
          <w:tcPr>
            <w:tcW w:w="10515" w:type="dxa"/>
            <w:gridSpan w:val="2"/>
          </w:tcPr>
          <w:p w14:paraId="600EF639" w14:textId="6E4CD97F" w:rsidR="00172258" w:rsidRPr="00125D48" w:rsidRDefault="00172258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GET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5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/events</w:t>
              </w:r>
            </w:hyperlink>
          </w:p>
        </w:tc>
      </w:tr>
      <w:tr w:rsidR="00172258" w:rsidRPr="00125D48" w14:paraId="2DCB569B" w14:textId="77777777" w:rsidTr="00F92C36">
        <w:tc>
          <w:tcPr>
            <w:tcW w:w="1957" w:type="dxa"/>
          </w:tcPr>
          <w:p w14:paraId="2471D49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3DF65298" w14:textId="77777777" w:rsidR="00172258" w:rsidRPr="00125D48" w:rsidRDefault="00172258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172258" w:rsidRPr="00125D48" w14:paraId="774504C1" w14:textId="77777777" w:rsidTr="00F92C36">
        <w:tc>
          <w:tcPr>
            <w:tcW w:w="1957" w:type="dxa"/>
          </w:tcPr>
          <w:p w14:paraId="6CC6336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0AAFC281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14:paraId="13C5838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1B541336" w14:textId="4949926D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name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Graduation Party</w:t>
            </w:r>
            <w:r w:rsidRPr="00125D48">
              <w:rPr>
                <w:lang w:val="bg-BG"/>
              </w:rPr>
              <w:t>",</w:t>
            </w:r>
          </w:p>
          <w:p w14:paraId="0371BC70" w14:textId="193D5415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dateTime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1 June - 9 PM</w:t>
            </w:r>
            <w:r w:rsidRPr="00125D48">
              <w:rPr>
                <w:lang w:val="bg-BG"/>
              </w:rPr>
              <w:t>",</w:t>
            </w:r>
          </w:p>
          <w:p w14:paraId="3D56C28B" w14:textId="36850750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description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Are you parent of...</w:t>
            </w:r>
            <w:r w:rsidRPr="00125D48">
              <w:rPr>
                <w:lang w:val="bg-BG"/>
              </w:rPr>
              <w:t>",</w:t>
            </w:r>
          </w:p>
          <w:p w14:paraId="44722EA1" w14:textId="6BE87172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imageURL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https://....</w:t>
            </w:r>
            <w:r w:rsidRPr="00125D48">
              <w:rPr>
                <w:lang w:val="bg-BG"/>
              </w:rPr>
              <w:t>",</w:t>
            </w:r>
          </w:p>
          <w:p w14:paraId="3AAF806C" w14:textId="60255A04" w:rsidR="004F6052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peopeInterestedIn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0</w:t>
            </w:r>
            <w:r w:rsidRPr="00125D48">
              <w:rPr>
                <w:lang w:val="bg-BG"/>
              </w:rPr>
              <w:t>",</w:t>
            </w:r>
          </w:p>
          <w:p w14:paraId="13FB3DDF" w14:textId="78384593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"organizer": "peter.georgiev"</w:t>
            </w:r>
          </w:p>
          <w:p w14:paraId="5082753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"_acl":</w:t>
            </w:r>
          </w:p>
          <w:p w14:paraId="37D78663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624B61C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"creator":"5bfd4674682ae23931b4f91c"</w:t>
            </w:r>
          </w:p>
          <w:p w14:paraId="00F2D2A8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},</w:t>
            </w:r>
          </w:p>
          <w:p w14:paraId="7E8835D1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"_kmd":</w:t>
            </w:r>
          </w:p>
          <w:p w14:paraId="4A859B5F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02A6680D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"lmt":"2018-11-28T15:25:24.521Z",</w:t>
            </w:r>
          </w:p>
          <w:p w14:paraId="44F27AB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"ect":"2018-11-28T14:55:00.958Z"</w:t>
            </w:r>
          </w:p>
          <w:p w14:paraId="255A769B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</w:t>
            </w:r>
          </w:p>
          <w:p w14:paraId="1A84E4A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}, …]</w:t>
            </w:r>
          </w:p>
        </w:tc>
      </w:tr>
      <w:tr w:rsidR="00172258" w:rsidRPr="00125D48" w14:paraId="4E7768EA" w14:textId="77777777" w:rsidTr="00F92C36">
        <w:tc>
          <w:tcPr>
            <w:tcW w:w="1957" w:type="dxa"/>
          </w:tcPr>
          <w:p w14:paraId="2DD44664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439D41EB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02F6BB2D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3C0A1E1" w14:textId="77777777" w:rsidR="00172258" w:rsidRPr="00125D48" w:rsidRDefault="00172258" w:rsidP="00172258">
      <w:pPr>
        <w:rPr>
          <w:noProof/>
          <w:lang w:val="bg-BG"/>
        </w:rPr>
      </w:pPr>
    </w:p>
    <w:p w14:paraId="5CDCF38C" w14:textId="5B33BC69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Create Event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1"/>
        <w:gridCol w:w="7419"/>
      </w:tblGrid>
      <w:tr w:rsidR="004F6052" w:rsidRPr="00125D48" w14:paraId="089B1133" w14:textId="77777777" w:rsidTr="00F92C36">
        <w:tc>
          <w:tcPr>
            <w:tcW w:w="10515" w:type="dxa"/>
            <w:gridSpan w:val="2"/>
          </w:tcPr>
          <w:p w14:paraId="43FAD3C5" w14:textId="412EFBFA" w:rsidR="004F6052" w:rsidRPr="00125D48" w:rsidRDefault="004F605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6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/events</w:t>
              </w:r>
            </w:hyperlink>
          </w:p>
        </w:tc>
      </w:tr>
      <w:tr w:rsidR="004F6052" w:rsidRPr="00125D48" w14:paraId="01F186BE" w14:textId="77777777" w:rsidTr="00F92C36">
        <w:tc>
          <w:tcPr>
            <w:tcW w:w="1957" w:type="dxa"/>
          </w:tcPr>
          <w:p w14:paraId="3FEF82D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627AECC9" w14:textId="77777777" w:rsidR="004F6052" w:rsidRPr="00125D48" w:rsidRDefault="004F6052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20DAB8D5" w14:textId="77777777" w:rsidR="004F6052" w:rsidRPr="00125D48" w:rsidRDefault="004F6052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4F6052" w:rsidRPr="00125D48" w14:paraId="5B69D88D" w14:textId="77777777" w:rsidTr="00F92C36">
        <w:tc>
          <w:tcPr>
            <w:tcW w:w="1957" w:type="dxa"/>
          </w:tcPr>
          <w:p w14:paraId="29CAE5D1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67DF3EA5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A7327DD" w14:textId="243331D8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"name": "</w:t>
            </w:r>
            <w:r w:rsidR="00F92C36" w:rsidRPr="00125D48">
              <w:rPr>
                <w:lang w:val="bg-BG"/>
              </w:rPr>
              <w:t>Graduation Party</w:t>
            </w:r>
            <w:r w:rsidRPr="00125D48">
              <w:rPr>
                <w:lang w:val="bg-BG"/>
              </w:rPr>
              <w:t>",</w:t>
            </w:r>
          </w:p>
          <w:p w14:paraId="2ECD4704" w14:textId="2F68E813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"dateTime": "</w:t>
            </w:r>
            <w:r w:rsidR="00F92C36" w:rsidRPr="00125D48">
              <w:rPr>
                <w:lang w:val="bg-BG"/>
              </w:rPr>
              <w:t>1 June - 9 PM</w:t>
            </w:r>
            <w:r w:rsidRPr="00125D48">
              <w:rPr>
                <w:lang w:val="bg-BG"/>
              </w:rPr>
              <w:t>",</w:t>
            </w:r>
          </w:p>
          <w:p w14:paraId="142A3681" w14:textId="457D3485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 xml:space="preserve">"description": </w:t>
            </w:r>
            <w:r w:rsidR="00F92C36" w:rsidRPr="00125D48">
              <w:rPr>
                <w:lang w:val="bg-BG"/>
              </w:rPr>
              <w:t>"Are you parent of...</w:t>
            </w:r>
            <w:r w:rsidRPr="00125D48">
              <w:rPr>
                <w:lang w:val="bg-BG"/>
              </w:rPr>
              <w:t>",</w:t>
            </w:r>
          </w:p>
          <w:p w14:paraId="3279A25E" w14:textId="67E8629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 xml:space="preserve">"imageURL": </w:t>
            </w:r>
            <w:r w:rsidR="00F92C36" w:rsidRPr="00125D48">
              <w:rPr>
                <w:lang w:val="bg-BG"/>
              </w:rPr>
              <w:t>"https://..."</w:t>
            </w:r>
            <w:r w:rsidRPr="00125D48">
              <w:rPr>
                <w:lang w:val="bg-BG"/>
              </w:rPr>
              <w:t>,</w:t>
            </w:r>
          </w:p>
          <w:p w14:paraId="703DADDF" w14:textId="77777777" w:rsidR="00F92C36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"peopleInterestedIn":0</w:t>
            </w:r>
            <w:r w:rsidR="00F92C36" w:rsidRPr="00125D48">
              <w:rPr>
                <w:lang w:val="bg-BG"/>
              </w:rPr>
              <w:t>,</w:t>
            </w:r>
          </w:p>
          <w:p w14:paraId="7F56D021" w14:textId="14C7615E" w:rsidR="004F6052" w:rsidRPr="00125D48" w:rsidRDefault="00BE4B7D" w:rsidP="005D0BFA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   </w:t>
            </w:r>
            <w:bookmarkStart w:id="0" w:name="_GoBack"/>
            <w:bookmarkEnd w:id="0"/>
            <w:r w:rsidR="00F92C36" w:rsidRPr="00125D48">
              <w:rPr>
                <w:lang w:val="bg-BG"/>
              </w:rPr>
              <w:t>"organizer": "peter.georgiev"</w:t>
            </w:r>
          </w:p>
          <w:p w14:paraId="407B75FA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4F6052" w:rsidRPr="00125D48" w14:paraId="54CA7896" w14:textId="77777777" w:rsidTr="00F92C36">
        <w:tc>
          <w:tcPr>
            <w:tcW w:w="1957" w:type="dxa"/>
          </w:tcPr>
          <w:p w14:paraId="06A5862C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1718FD82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</w:tcPr>
          <w:p w14:paraId="34C22E8E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5372BAC9" w14:textId="0775C83E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"name": "Graduation Party",</w:t>
            </w:r>
          </w:p>
          <w:p w14:paraId="7374A5E8" w14:textId="290F2566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"dateTime": "1 June - 9 PM",</w:t>
            </w:r>
          </w:p>
          <w:p w14:paraId="5D0D9CE8" w14:textId="4B2CB2CC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"description": "Are you parent of...",</w:t>
            </w:r>
          </w:p>
          <w:p w14:paraId="6E495236" w14:textId="06226DE2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"imageURL": "https://...",</w:t>
            </w:r>
          </w:p>
          <w:p w14:paraId="4C2828D1" w14:textId="77777777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"peopleInterestedIn":0,</w:t>
            </w:r>
          </w:p>
          <w:p w14:paraId="0DE3CAF8" w14:textId="6E37ED10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"organizer": "peter.georgiev"</w:t>
            </w:r>
          </w:p>
          <w:p w14:paraId="6A4687EE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"_acl": {</w:t>
            </w:r>
          </w:p>
          <w:p w14:paraId="2ED9B0B8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"creator": "5bfd4674682ae23931b4f91c"</w:t>
            </w:r>
          </w:p>
          <w:p w14:paraId="705D54F6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},</w:t>
            </w:r>
          </w:p>
          <w:p w14:paraId="47916491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"_kmd": {</w:t>
            </w:r>
          </w:p>
          <w:p w14:paraId="2FCBEA9D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    "lmt": "2018-11-28T15:39:58.801Z",</w:t>
            </w:r>
          </w:p>
          <w:p w14:paraId="3CF45E01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    "ect": "2018-11-28T15:39:58.801Z"</w:t>
            </w:r>
          </w:p>
          <w:p w14:paraId="05C72575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},</w:t>
            </w:r>
          </w:p>
          <w:p w14:paraId="43F4ABDB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lastRenderedPageBreak/>
              <w:t xml:space="preserve">    "_id": "5bfeb6ce682ae23931bf7d26"</w:t>
            </w:r>
          </w:p>
          <w:p w14:paraId="1C71CCCC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}</w:t>
            </w:r>
          </w:p>
        </w:tc>
      </w:tr>
      <w:tr w:rsidR="004F6052" w:rsidRPr="00125D48" w14:paraId="47739A71" w14:textId="77777777" w:rsidTr="00F92C36">
        <w:tc>
          <w:tcPr>
            <w:tcW w:w="1957" w:type="dxa"/>
          </w:tcPr>
          <w:p w14:paraId="7681017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4E21E61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058481C8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ACFE115" w14:textId="77777777" w:rsidR="004F6052" w:rsidRPr="00125D48" w:rsidRDefault="004F6052" w:rsidP="004F6052">
      <w:pPr>
        <w:rPr>
          <w:noProof/>
          <w:lang w:val="bg-BG"/>
        </w:rPr>
      </w:pPr>
    </w:p>
    <w:p w14:paraId="2155A254" w14:textId="763E796F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Edit Event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58"/>
        <w:gridCol w:w="7402"/>
      </w:tblGrid>
      <w:tr w:rsidR="00F92C36" w:rsidRPr="00125D48" w14:paraId="759CA075" w14:textId="77777777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0FDFD" w14:textId="6132817C" w:rsidR="00F92C36" w:rsidRPr="00125D48" w:rsidRDefault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PUT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7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/events/</w:t>
              </w:r>
              <w:r w:rsidRPr="00125D48">
                <w:rPr>
                  <w:rStyle w:val="Hyperlink"/>
                  <w:b/>
                  <w:noProof/>
                  <w:lang w:val="bg-BG"/>
                </w:rPr>
                <w:t>event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F92C36" w:rsidRPr="00125D48" w14:paraId="444172B7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4A8A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619B4" w14:textId="77777777" w:rsidR="00F92C36" w:rsidRPr="00125D48" w:rsidRDefault="00F92C36" w:rsidP="00D266F6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4E94F9D6" w14:textId="77777777" w:rsidR="00F92C36" w:rsidRPr="00125D48" w:rsidRDefault="00F92C36" w:rsidP="00D266F6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F92C36" w:rsidRPr="00125D48" w14:paraId="02F217DA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AA68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27C67" w14:textId="77777777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21A21414" w14:textId="74E95BF5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"name": "Graduation Party",</w:t>
            </w:r>
          </w:p>
          <w:p w14:paraId="61E91469" w14:textId="1A0C0970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"dateTime": "9 June - 11 PM",</w:t>
            </w:r>
          </w:p>
          <w:p w14:paraId="45C0F57B" w14:textId="77777777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"description": "Are you parent of...",</w:t>
            </w:r>
          </w:p>
          <w:p w14:paraId="16965AC2" w14:textId="77777777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"imageURL": "https://...",</w:t>
            </w:r>
          </w:p>
          <w:p w14:paraId="21248D9C" w14:textId="77777777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"peopleInterestedIn":0,</w:t>
            </w:r>
          </w:p>
          <w:p w14:paraId="2AB2F5E9" w14:textId="2925EDE4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"organizer": "peter.georgiev"</w:t>
            </w:r>
          </w:p>
          <w:p w14:paraId="2E90C569" w14:textId="77777777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7CDEC0B1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9BD58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6B31A6D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9AC90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3BBE0E4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"59931398996ab5127d2a84d1",</w:t>
            </w:r>
          </w:p>
          <w:p w14:paraId="31DAB8A2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"name": "Graduation Party",</w:t>
            </w:r>
          </w:p>
          <w:p w14:paraId="2EE9ED01" w14:textId="64F55B26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"dateTime": "9 June - 11 PM",</w:t>
            </w:r>
          </w:p>
          <w:p w14:paraId="5F360425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"description": "Are you parent of...",</w:t>
            </w:r>
          </w:p>
          <w:p w14:paraId="3649F5E7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"imageURL": "https://...",</w:t>
            </w:r>
          </w:p>
          <w:p w14:paraId="4E6B7F6D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"peopleInterestedIn":0,</w:t>
            </w:r>
          </w:p>
          <w:p w14:paraId="0D0450A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      "organizer": "peter.georgiev"</w:t>
            </w:r>
          </w:p>
          <w:p w14:paraId="0F59A36A" w14:textId="39133B67" w:rsidR="00F92C36" w:rsidRPr="00125D48" w:rsidRDefault="00F92C36" w:rsidP="00186657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}</w:t>
            </w:r>
          </w:p>
        </w:tc>
      </w:tr>
      <w:tr w:rsidR="00F92C36" w:rsidRPr="00125D48" w14:paraId="11B5E7B4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3466F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1501B4D1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27B02" w14:textId="77777777" w:rsidR="00F92C36" w:rsidRPr="00125D48" w:rsidRDefault="00F92C36" w:rsidP="00186657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55C57F19" w14:textId="77777777" w:rsidR="00F92C36" w:rsidRPr="00125D48" w:rsidRDefault="00F92C36" w:rsidP="00F92C36">
      <w:pPr>
        <w:rPr>
          <w:noProof/>
          <w:lang w:val="bg-BG"/>
        </w:rPr>
      </w:pPr>
    </w:p>
    <w:p w14:paraId="7C941AF2" w14:textId="33B6AAD4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Delete Event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36"/>
        <w:gridCol w:w="7324"/>
      </w:tblGrid>
      <w:tr w:rsidR="00F92C36" w:rsidRPr="00125D48" w14:paraId="7708B546" w14:textId="77777777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F92A0" w14:textId="7ED863B1" w:rsidR="00F92C36" w:rsidRPr="00125D48" w:rsidRDefault="00F92C36">
            <w:pPr>
              <w:spacing w:after="0"/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DELETE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8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/events/</w:t>
              </w:r>
              <w:r w:rsidRPr="00125D48">
                <w:rPr>
                  <w:rStyle w:val="Hyperlink"/>
                  <w:b/>
                  <w:noProof/>
                  <w:lang w:val="bg-BG"/>
                </w:rPr>
                <w:t>event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  <w:r w:rsidRPr="00125D48">
              <w:rPr>
                <w:b/>
                <w:bCs/>
                <w:i/>
                <w:noProof/>
                <w:lang w:val="bg-BG"/>
              </w:rPr>
              <w:t xml:space="preserve"> </w:t>
            </w:r>
          </w:p>
        </w:tc>
      </w:tr>
      <w:tr w:rsidR="00F92C36" w:rsidRPr="00125D48" w14:paraId="1E7C4B32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F44A1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89440" w14:textId="77777777" w:rsidR="00F92C36" w:rsidRPr="00125D48" w:rsidRDefault="00F92C36" w:rsidP="00CF4EC3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F92C36" w:rsidRPr="00125D48" w14:paraId="4EF35521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D7EE1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1AD93CAE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9A8DE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6D01553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"count": 1</w:t>
            </w:r>
          </w:p>
          <w:p w14:paraId="27CF18B3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6D6E4E73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5C57A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645C824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BD95B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"EntityNotFound", "description": "This entity not found in the collection", "debug": "" }</w:t>
            </w:r>
          </w:p>
        </w:tc>
      </w:tr>
      <w:tr w:rsidR="00F92C36" w:rsidRPr="00125D48" w14:paraId="693202A5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47C2D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7BDCA17C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C1BC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1C461AF" w14:textId="77777777" w:rsidR="00F92C36" w:rsidRPr="00125D48" w:rsidRDefault="00F92C36" w:rsidP="00F92C36">
      <w:pPr>
        <w:rPr>
          <w:noProof/>
          <w:lang w:val="bg-BG"/>
        </w:rPr>
      </w:pPr>
    </w:p>
    <w:p w14:paraId="4C3EEB51" w14:textId="5F45C648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Join Event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58"/>
        <w:gridCol w:w="7402"/>
      </w:tblGrid>
      <w:tr w:rsidR="00F92C36" w:rsidRPr="00125D48" w14:paraId="080F6F6D" w14:textId="77777777" w:rsidTr="00F92C36">
        <w:tc>
          <w:tcPr>
            <w:tcW w:w="10515" w:type="dxa"/>
            <w:gridSpan w:val="2"/>
          </w:tcPr>
          <w:p w14:paraId="56A4B70E" w14:textId="3B013A5D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PUT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9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/events/</w:t>
              </w:r>
              <w:r w:rsidRPr="00125D48">
                <w:rPr>
                  <w:rStyle w:val="Hyperlink"/>
                  <w:b/>
                  <w:noProof/>
                  <w:lang w:val="bg-BG"/>
                </w:rPr>
                <w:t>event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F92C36" w:rsidRPr="00125D48" w14:paraId="5AD83B91" w14:textId="77777777" w:rsidTr="00F92C36">
        <w:tc>
          <w:tcPr>
            <w:tcW w:w="1957" w:type="dxa"/>
          </w:tcPr>
          <w:p w14:paraId="53326C2F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506D1AC5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04A8CD4A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F92C36" w:rsidRPr="00125D48" w14:paraId="465EC73B" w14:textId="77777777" w:rsidTr="00F92C36">
        <w:tc>
          <w:tcPr>
            <w:tcW w:w="1957" w:type="dxa"/>
          </w:tcPr>
          <w:p w14:paraId="3471FF8B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1B424445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5841DA31" w14:textId="7BE9EBE3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"name": "Graduation Party",</w:t>
            </w:r>
          </w:p>
          <w:p w14:paraId="715C5C72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"dateTime": "9 June - 11 PM",</w:t>
            </w:r>
          </w:p>
          <w:p w14:paraId="7F5368A9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"description": "Are you parent of...",</w:t>
            </w:r>
          </w:p>
          <w:p w14:paraId="3DE32749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"imageURL": "https://...",</w:t>
            </w:r>
          </w:p>
          <w:p w14:paraId="4E66FA27" w14:textId="24062659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ab/>
              <w:t>"peopleInterestedIn":1,</w:t>
            </w:r>
          </w:p>
          <w:p w14:paraId="5F9793D1" w14:textId="1EFAB6CC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"organizer": "peter.georgiev"</w:t>
            </w:r>
          </w:p>
          <w:p w14:paraId="32216650" w14:textId="550E971C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31A66AAC" w14:textId="77777777" w:rsidTr="00F92C36">
        <w:tc>
          <w:tcPr>
            <w:tcW w:w="1957" w:type="dxa"/>
          </w:tcPr>
          <w:p w14:paraId="3D0DF6CE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5BC2048A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14:paraId="23E69E7A" w14:textId="77777777" w:rsidR="00A43E6A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5D2325E1" w14:textId="1543DC2F" w:rsidR="00F92C36" w:rsidRPr="00125D48" w:rsidRDefault="00A43E6A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</w:t>
            </w:r>
            <w:r w:rsidR="00F92C36" w:rsidRPr="00125D48">
              <w:rPr>
                <w:lang w:val="bg-BG"/>
              </w:rPr>
              <w:t>"name": "Graduation Party",</w:t>
            </w:r>
          </w:p>
          <w:p w14:paraId="28710786" w14:textId="1818D9B5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"dateTime": "9 June - 11 PM",</w:t>
            </w:r>
          </w:p>
          <w:p w14:paraId="133A70E8" w14:textId="3B162E62" w:rsidR="00F92C36" w:rsidRPr="00125D48" w:rsidRDefault="00A43E6A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 </w:t>
            </w:r>
            <w:r w:rsidR="00F92C36" w:rsidRPr="00125D48">
              <w:rPr>
                <w:lang w:val="bg-BG"/>
              </w:rPr>
              <w:t>"description": "Are you parent of...",</w:t>
            </w:r>
          </w:p>
          <w:p w14:paraId="440A23DC" w14:textId="39B19530" w:rsidR="00F92C36" w:rsidRPr="00125D48" w:rsidRDefault="00A43E6A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</w:t>
            </w:r>
            <w:r w:rsidR="00F92C36" w:rsidRPr="00125D48">
              <w:rPr>
                <w:lang w:val="bg-BG"/>
              </w:rPr>
              <w:t>"imageURL": "https://...",</w:t>
            </w:r>
          </w:p>
          <w:p w14:paraId="540E95DF" w14:textId="108116CB" w:rsidR="00F92C36" w:rsidRPr="00125D48" w:rsidRDefault="00A43E6A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</w:t>
            </w:r>
            <w:r w:rsidR="00F92C36" w:rsidRPr="00125D48">
              <w:rPr>
                <w:lang w:val="bg-BG"/>
              </w:rPr>
              <w:t>"peopleInterestedIn":1,</w:t>
            </w:r>
          </w:p>
          <w:p w14:paraId="1E7A09A2" w14:textId="7D504A8D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"organizer": "peter.georgiev"</w:t>
            </w:r>
            <w:r w:rsidR="00A43E6A" w:rsidRPr="00125D48">
              <w:rPr>
                <w:lang w:val="bg-BG"/>
              </w:rPr>
              <w:t>,</w:t>
            </w:r>
          </w:p>
          <w:p w14:paraId="4AD05F19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"5bfeb6ce682ae23931bf7d26",</w:t>
            </w:r>
          </w:p>
          <w:p w14:paraId="36DD145B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"_acl": {</w:t>
            </w:r>
          </w:p>
          <w:p w14:paraId="5A62AB78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"creator": "5bfd4674682ae23931b4f91c"</w:t>
            </w:r>
          </w:p>
          <w:p w14:paraId="1658EE37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},</w:t>
            </w:r>
          </w:p>
          <w:p w14:paraId="6CB782BA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"_kmd": {</w:t>
            </w:r>
          </w:p>
          <w:p w14:paraId="571F161A" w14:textId="14BCF81E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"lmt": "2018-11-28T15:45:13.760Z",</w:t>
            </w:r>
          </w:p>
          <w:p w14:paraId="5E9FB916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"ect": "2018-11-28T15:39:58.801Z"</w:t>
            </w:r>
          </w:p>
          <w:p w14:paraId="308C726F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</w:t>
            </w:r>
          </w:p>
          <w:p w14:paraId="170EE651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528667B3" w14:textId="77777777" w:rsidTr="00F92C36">
        <w:tc>
          <w:tcPr>
            <w:tcW w:w="1957" w:type="dxa"/>
          </w:tcPr>
          <w:p w14:paraId="585719A1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207F2AD4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499ACBBA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2D4A9E7" w14:textId="77777777" w:rsidR="00F92C36" w:rsidRPr="00125D48" w:rsidRDefault="00F92C36" w:rsidP="00F92C36">
      <w:pPr>
        <w:rPr>
          <w:noProof/>
          <w:lang w:val="bg-BG"/>
        </w:rPr>
      </w:pPr>
    </w:p>
    <w:p w14:paraId="487675A5" w14:textId="04301ACB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My Events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34"/>
        <w:gridCol w:w="7426"/>
      </w:tblGrid>
      <w:tr w:rsidR="00F92C36" w:rsidRPr="00125D48" w14:paraId="3FCF6FCF" w14:textId="77777777" w:rsidTr="00F92C36">
        <w:tc>
          <w:tcPr>
            <w:tcW w:w="9260" w:type="dxa"/>
            <w:gridSpan w:val="2"/>
          </w:tcPr>
          <w:p w14:paraId="11A69C86" w14:textId="2B07A4B0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 xml:space="preserve">GET </w:t>
            </w:r>
            <w:hyperlink r:id="rId20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/events?query={"_acl.creator":"${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user_id</w:t>
              </w:r>
              <w:r w:rsidRPr="00125D48">
                <w:rPr>
                  <w:rStyle w:val="Hyperlink"/>
                  <w:noProof/>
                  <w:lang w:val="bg-BG"/>
                </w:rPr>
                <w:t>}"}</w:t>
              </w:r>
            </w:hyperlink>
          </w:p>
        </w:tc>
      </w:tr>
      <w:tr w:rsidR="00F92C36" w:rsidRPr="00125D48" w14:paraId="05A794A0" w14:textId="77777777" w:rsidTr="00F92C36">
        <w:tc>
          <w:tcPr>
            <w:tcW w:w="1834" w:type="dxa"/>
          </w:tcPr>
          <w:p w14:paraId="14013BB5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426" w:type="dxa"/>
          </w:tcPr>
          <w:p w14:paraId="0E5C4AA0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F92C36" w:rsidRPr="00125D48" w14:paraId="2C8D4752" w14:textId="77777777" w:rsidTr="00F92C36">
        <w:tc>
          <w:tcPr>
            <w:tcW w:w="1834" w:type="dxa"/>
          </w:tcPr>
          <w:p w14:paraId="08FD6FF5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7DBCB575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r w:rsidRPr="00125D48">
              <w:rPr>
                <w:b/>
                <w:bCs/>
                <w:noProof/>
                <w:lang w:val="bg-BG"/>
              </w:rPr>
              <w:t>OK</w:t>
            </w:r>
          </w:p>
        </w:tc>
        <w:tc>
          <w:tcPr>
            <w:tcW w:w="7426" w:type="dxa"/>
          </w:tcPr>
          <w:p w14:paraId="4ADD04BB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1C0B605D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"name":"Graduation Party",</w:t>
            </w:r>
          </w:p>
          <w:p w14:paraId="7B7C8EDF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"dateTime":"1 June - 9 PM",</w:t>
            </w:r>
          </w:p>
          <w:p w14:paraId="7481FEF7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"description":"Are you parent of...",</w:t>
            </w:r>
          </w:p>
          <w:p w14:paraId="3A1F309C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59989348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"peopeInterestedIn":"0",</w:t>
            </w:r>
          </w:p>
          <w:p w14:paraId="4D571D5A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"organizer": "peter.georgiev"</w:t>
            </w:r>
          </w:p>
          <w:p w14:paraId="220DEAA0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"_acl":</w:t>
            </w:r>
          </w:p>
          <w:p w14:paraId="0AEEC94E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05AD6C43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"creator":"5bfd4674682ae23931b4f91c"</w:t>
            </w:r>
          </w:p>
          <w:p w14:paraId="691EFF48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},</w:t>
            </w:r>
          </w:p>
          <w:p w14:paraId="65346F28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"_kmd":</w:t>
            </w:r>
          </w:p>
          <w:p w14:paraId="279930FE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3AF9437C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"lmt":"2018-11-28T15:25:24.521Z",</w:t>
            </w:r>
          </w:p>
          <w:p w14:paraId="079EC344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"ect":"2018-11-28T14:55:00.958Z"</w:t>
            </w:r>
          </w:p>
          <w:p w14:paraId="70B5CBA9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</w:t>
            </w:r>
          </w:p>
          <w:p w14:paraId="27E58E35" w14:textId="095308EF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}, …]</w:t>
            </w:r>
          </w:p>
        </w:tc>
      </w:tr>
      <w:tr w:rsidR="00F92C36" w:rsidRPr="00125D48" w14:paraId="68AFD45B" w14:textId="77777777" w:rsidTr="00F92C36">
        <w:tc>
          <w:tcPr>
            <w:tcW w:w="1834" w:type="dxa"/>
          </w:tcPr>
          <w:p w14:paraId="42F5D3E1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6BCE3654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426" w:type="dxa"/>
          </w:tcPr>
          <w:p w14:paraId="61071B51" w14:textId="77777777" w:rsidR="00F92C36" w:rsidRPr="00125D48" w:rsidRDefault="00F92C36" w:rsidP="008D4968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44808622" w14:textId="77777777" w:rsidR="00F92C36" w:rsidRPr="00125D48" w:rsidRDefault="00F92C36" w:rsidP="00F92C36">
      <w:pPr>
        <w:rPr>
          <w:noProof/>
          <w:lang w:val="bg-BG"/>
        </w:rPr>
      </w:pPr>
    </w:p>
    <w:p w14:paraId="075D4C56" w14:textId="70BB73FC" w:rsidR="00C7053A" w:rsidRPr="00125D48" w:rsidRDefault="00C7053A" w:rsidP="00961C9D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 xml:space="preserve">UniEnt </w:t>
      </w:r>
      <w:r w:rsidR="00C61F17" w:rsidRPr="00125D48">
        <w:rPr>
          <w:noProof/>
          <w:lang w:val="bg-BG"/>
        </w:rPr>
        <w:t>-</w:t>
      </w:r>
      <w:r w:rsidRPr="00125D48">
        <w:rPr>
          <w:noProof/>
          <w:lang w:val="bg-BG"/>
        </w:rPr>
        <w:t xml:space="preserve"> HTML and CSS</w:t>
      </w:r>
    </w:p>
    <w:p w14:paraId="043F840C" w14:textId="77777777" w:rsidR="00130A15" w:rsidRPr="00125D48" w:rsidRDefault="00130A15" w:rsidP="00130A1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have been given the web design of the application as </w:t>
      </w:r>
      <w:r w:rsidRPr="00125D48">
        <w:rPr>
          <w:b/>
          <w:noProof/>
          <w:lang w:val="bg-BG"/>
        </w:rPr>
        <w:t>HTML</w:t>
      </w:r>
      <w:r w:rsidRPr="00125D48">
        <w:rPr>
          <w:noProof/>
          <w:lang w:val="bg-BG"/>
        </w:rPr>
        <w:t xml:space="preserve"> + </w:t>
      </w:r>
      <w:r w:rsidRPr="00125D48">
        <w:rPr>
          <w:b/>
          <w:noProof/>
          <w:lang w:val="bg-BG"/>
        </w:rPr>
        <w:t>CSS</w:t>
      </w:r>
      <w:r w:rsidRPr="00125D48">
        <w:rPr>
          <w:noProof/>
          <w:lang w:val="bg-BG"/>
        </w:rPr>
        <w:t xml:space="preserve"> files.</w:t>
      </w:r>
    </w:p>
    <w:p w14:paraId="13B97AE2" w14:textId="77777777" w:rsidR="00130A15" w:rsidRPr="00125D48" w:rsidRDefault="00130A15" w:rsidP="00130A15">
      <w:pPr>
        <w:pStyle w:val="ListParagraph"/>
        <w:numPr>
          <w:ilvl w:val="0"/>
          <w:numId w:val="3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Initially all views and forms are shown by the HTML. 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DABDE42" w14:textId="77777777" w:rsidR="00130A15" w:rsidRPr="00125D48" w:rsidRDefault="00130A15" w:rsidP="00130A15">
      <w:pPr>
        <w:pStyle w:val="ListParagraph"/>
        <w:numPr>
          <w:ilvl w:val="0"/>
          <w:numId w:val="32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 may render the views/forms/components with </w:t>
      </w:r>
      <w:r w:rsidRPr="00125D48">
        <w:rPr>
          <w:b/>
          <w:noProof/>
          <w:lang w:val="bg-BG"/>
        </w:rPr>
        <w:t>jQuery</w:t>
      </w:r>
      <w:r w:rsidRPr="00125D48">
        <w:rPr>
          <w:noProof/>
          <w:lang w:val="bg-BG"/>
        </w:rPr>
        <w:t xml:space="preserve"> or </w:t>
      </w:r>
      <w:r w:rsidRPr="00125D48">
        <w:rPr>
          <w:b/>
          <w:noProof/>
          <w:lang w:val="bg-BG"/>
        </w:rPr>
        <w:t>Handlebars</w:t>
      </w:r>
      <w:r w:rsidRPr="00125D48">
        <w:rPr>
          <w:noProof/>
          <w:lang w:val="bg-BG"/>
        </w:rPr>
        <w:t>.</w:t>
      </w:r>
    </w:p>
    <w:p w14:paraId="557A5F9E" w14:textId="77777777" w:rsidR="00130A15" w:rsidRPr="00125D48" w:rsidRDefault="00130A15" w:rsidP="00130A15">
      <w:pPr>
        <w:rPr>
          <w:noProof/>
          <w:lang w:val="bg-BG"/>
        </w:rPr>
      </w:pPr>
      <w:r w:rsidRPr="00125D48">
        <w:rPr>
          <w:b/>
          <w:noProof/>
          <w:lang w:val="bg-BG"/>
        </w:rPr>
        <w:t>Important</w:t>
      </w:r>
      <w:r w:rsidRPr="00125D48">
        <w:rPr>
          <w:noProof/>
          <w:lang w:val="bg-BG"/>
        </w:rPr>
        <w:t xml:space="preserve">: Don’t change the elements’ </w:t>
      </w:r>
      <w:r w:rsidRPr="00125D48">
        <w:rPr>
          <w:b/>
          <w:noProof/>
          <w:lang w:val="bg-BG"/>
        </w:rPr>
        <w:t>class names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ids</w:t>
      </w:r>
      <w:r w:rsidRPr="00125D48">
        <w:rPr>
          <w:noProof/>
          <w:lang w:val="bg-BG"/>
        </w:rPr>
        <w:t xml:space="preserve">. Don’t rename form fields/link names/ids. You are </w:t>
      </w:r>
      <w:r w:rsidRPr="00125D48">
        <w:rPr>
          <w:rStyle w:val="Strong"/>
          <w:noProof/>
          <w:lang w:val="bg-BG"/>
        </w:rPr>
        <w:t>allowed</w:t>
      </w:r>
      <w:r w:rsidRPr="00125D48">
        <w:rPr>
          <w:noProof/>
          <w:lang w:val="bg-BG"/>
        </w:rPr>
        <w:t xml:space="preserve"> to add </w:t>
      </w:r>
      <w:r w:rsidRPr="00125D48">
        <w:rPr>
          <w:rStyle w:val="Strong"/>
          <w:noProof/>
          <w:lang w:val="bg-BG"/>
        </w:rPr>
        <w:t>data attributes</w:t>
      </w:r>
      <w:r w:rsidRPr="00125D48">
        <w:rPr>
          <w:noProof/>
          <w:lang w:val="bg-BG"/>
        </w:rPr>
        <w:t xml:space="preserve"> to any elements. You may modify </w:t>
      </w:r>
      <w:r w:rsidRPr="00125D48">
        <w:rPr>
          <w:rStyle w:val="CodeChar"/>
          <w:lang w:val="bg-BG"/>
        </w:rPr>
        <w:t>href</w:t>
      </w:r>
      <w:r w:rsidRPr="00125D48">
        <w:rPr>
          <w:rStyle w:val="Strong"/>
          <w:noProof/>
          <w:lang w:val="bg-BG"/>
        </w:rPr>
        <w:t xml:space="preserve"> attributes</w:t>
      </w:r>
      <w:r w:rsidRPr="00125D48">
        <w:rPr>
          <w:noProof/>
          <w:lang w:val="bg-BG"/>
        </w:rPr>
        <w:t xml:space="preserve"> of links and add </w:t>
      </w:r>
      <w:r w:rsidRPr="00125D48">
        <w:rPr>
          <w:rStyle w:val="CodeChar"/>
          <w:lang w:val="bg-BG"/>
        </w:rPr>
        <w:t>action</w:t>
      </w:r>
      <w:r w:rsidRPr="00125D48">
        <w:rPr>
          <w:rStyle w:val="Strong"/>
          <w:noProof/>
          <w:lang w:val="bg-BG"/>
        </w:rPr>
        <w:t>/</w:t>
      </w:r>
      <w:r w:rsidRPr="00125D48">
        <w:rPr>
          <w:rStyle w:val="CodeChar"/>
          <w:lang w:val="bg-BG"/>
        </w:rPr>
        <w:t>method</w:t>
      </w:r>
      <w:r w:rsidRPr="00125D48">
        <w:rPr>
          <w:rStyle w:val="Strong"/>
          <w:noProof/>
          <w:lang w:val="bg-BG"/>
        </w:rPr>
        <w:t xml:space="preserve"> attributes</w:t>
      </w:r>
      <w:r w:rsidRPr="00125D48">
        <w:rPr>
          <w:noProof/>
          <w:lang w:val="bg-BG"/>
        </w:rPr>
        <w:t xml:space="preserve"> to </w:t>
      </w:r>
      <w:r w:rsidRPr="00125D48">
        <w:rPr>
          <w:b/>
          <w:bCs/>
          <w:noProof/>
          <w:lang w:val="bg-BG"/>
        </w:rPr>
        <w:t>forms</w:t>
      </w:r>
      <w:r w:rsidRPr="00125D48">
        <w:rPr>
          <w:noProof/>
          <w:lang w:val="bg-BG"/>
        </w:rPr>
        <w:t>, to allow the use of a routing library.</w:t>
      </w:r>
    </w:p>
    <w:p w14:paraId="65226C27" w14:textId="38EF25CD" w:rsidR="00A308EE" w:rsidRPr="00125D48" w:rsidRDefault="00A308EE" w:rsidP="0023791C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 xml:space="preserve">UniEnt </w:t>
      </w:r>
      <w:r w:rsidR="00C61F17" w:rsidRPr="00125D48">
        <w:rPr>
          <w:noProof/>
          <w:lang w:val="bg-BG"/>
        </w:rPr>
        <w:t>-</w:t>
      </w:r>
      <w:r w:rsidRPr="00125D48">
        <w:rPr>
          <w:noProof/>
          <w:lang w:val="bg-BG"/>
        </w:rPr>
        <w:t xml:space="preserve"> Client-Side Web Application</w:t>
      </w:r>
    </w:p>
    <w:p w14:paraId="3535CF8C" w14:textId="0E085377" w:rsidR="00A308EE" w:rsidRPr="00125D48" w:rsidRDefault="00A308EE" w:rsidP="00A308EE">
      <w:pPr>
        <w:rPr>
          <w:noProof/>
          <w:lang w:val="bg-BG"/>
        </w:rPr>
      </w:pPr>
      <w:r w:rsidRPr="00125D48">
        <w:rPr>
          <w:b/>
          <w:noProof/>
          <w:lang w:val="bg-BG"/>
        </w:rPr>
        <w:t>Design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implement</w:t>
      </w:r>
      <w:r w:rsidRPr="00125D48">
        <w:rPr>
          <w:noProof/>
          <w:lang w:val="bg-BG"/>
        </w:rPr>
        <w:t xml:space="preserve"> a client-side front-end app (SPA) for managing </w:t>
      </w:r>
      <w:r w:rsidRPr="00125D48">
        <w:rPr>
          <w:b/>
          <w:noProof/>
          <w:lang w:val="bg-BG"/>
        </w:rPr>
        <w:t>events</w:t>
      </w:r>
      <w:r w:rsidRPr="00125D48">
        <w:rPr>
          <w:noProof/>
          <w:lang w:val="bg-BG"/>
        </w:rPr>
        <w:t>. Implement the functionality described below.</w:t>
      </w:r>
    </w:p>
    <w:p w14:paraId="586B29CB" w14:textId="77777777" w:rsidR="0023791C" w:rsidRPr="00125D48" w:rsidRDefault="0023791C" w:rsidP="0023791C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Notifications (5 pts)</w:t>
      </w:r>
    </w:p>
    <w:p w14:paraId="0B8D9501" w14:textId="0A927A8E" w:rsidR="00C858BE" w:rsidRPr="00125D48" w:rsidRDefault="00C858BE" w:rsidP="00C858BE">
      <w:pPr>
        <w:rPr>
          <w:noProof/>
          <w:lang w:val="bg-BG"/>
        </w:rPr>
      </w:pPr>
      <w:r w:rsidRPr="00125D48">
        <w:rPr>
          <w:noProof/>
          <w:lang w:val="bg-BG"/>
        </w:rPr>
        <w:t>The application should notify the users about the result of their actions.</w:t>
      </w:r>
    </w:p>
    <w:p w14:paraId="3074468B" w14:textId="0B618348" w:rsidR="00C858BE" w:rsidRPr="00125D48" w:rsidRDefault="00C858BE" w:rsidP="00C858BE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>In case of</w:t>
      </w:r>
      <w:r w:rsidR="00AC0378" w:rsidRPr="00125D48">
        <w:rPr>
          <w:noProof/>
          <w:lang w:val="bg-BG"/>
        </w:rPr>
        <w:t xml:space="preserve">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action</w:t>
      </w:r>
      <w:r w:rsidR="00AC0378" w:rsidRPr="00125D48">
        <w:rPr>
          <w:noProof/>
          <w:lang w:val="bg-BG"/>
        </w:rPr>
        <w:t>,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notification message</w:t>
      </w:r>
      <w:r w:rsidRPr="00125D48">
        <w:rPr>
          <w:noProof/>
          <w:lang w:val="bg-BG"/>
        </w:rPr>
        <w:t xml:space="preserve"> </w:t>
      </w:r>
      <w:r w:rsidR="00E1072F" w:rsidRPr="00125D48">
        <w:rPr>
          <w:b/>
          <w:noProof/>
          <w:lang w:val="bg-BG"/>
        </w:rPr>
        <w:t xml:space="preserve">(green) </w:t>
      </w:r>
      <w:r w:rsidRPr="00125D48">
        <w:rPr>
          <w:noProof/>
          <w:lang w:val="bg-BG"/>
        </w:rPr>
        <w:t>should be shown, which disappears automatically after 5 seconds or manually when the user click</w:t>
      </w:r>
      <w:r w:rsidR="00AC0378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it. </w:t>
      </w:r>
    </w:p>
    <w:p w14:paraId="77C76A29" w14:textId="03B57939" w:rsidR="00C858BE" w:rsidRPr="00125D48" w:rsidRDefault="006B7228" w:rsidP="00C858BE">
      <w:pPr>
        <w:pStyle w:val="ListParagraph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63F82A90" wp14:editId="7047BEE3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E752" w14:textId="201EEAA6" w:rsidR="00C858BE" w:rsidRPr="00125D48" w:rsidRDefault="00C858BE" w:rsidP="00C858BE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</w:t>
      </w:r>
      <w:r w:rsidRPr="00125D48">
        <w:rPr>
          <w:b/>
          <w:noProof/>
          <w:lang w:val="bg-BG"/>
        </w:rPr>
        <w:t>error notification message (red)</w:t>
      </w:r>
      <w:r w:rsidRPr="00125D48">
        <w:rPr>
          <w:noProof/>
          <w:lang w:val="bg-BG"/>
        </w:rPr>
        <w:t xml:space="preserve"> should be shown</w:t>
      </w:r>
      <w:r w:rsidR="00424942" w:rsidRPr="00125D48">
        <w:rPr>
          <w:noProof/>
          <w:lang w:val="bg-BG"/>
        </w:rPr>
        <w:t>,</w:t>
      </w:r>
      <w:r w:rsidRPr="00125D48">
        <w:rPr>
          <w:noProof/>
          <w:lang w:val="bg-BG"/>
        </w:rPr>
        <w:t xml:space="preserve"> which disappears on user click.</w:t>
      </w:r>
    </w:p>
    <w:p w14:paraId="3AC7D796" w14:textId="5323C9A3" w:rsidR="00E1072F" w:rsidRPr="00125D48" w:rsidRDefault="003A0CA3" w:rsidP="00E1072F">
      <w:pPr>
        <w:pStyle w:val="ListParagraph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1EFB45C3" wp14:editId="6E1235E8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3B0B" w14:textId="0E79CFE5" w:rsidR="00C858BE" w:rsidRPr="00125D48" w:rsidRDefault="00C858BE" w:rsidP="00E1072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During the </w:t>
      </w:r>
      <w:r w:rsidRPr="00125D48">
        <w:rPr>
          <w:b/>
          <w:noProof/>
          <w:lang w:val="bg-BG"/>
        </w:rPr>
        <w:t>AJAX calls</w:t>
      </w:r>
      <w:r w:rsidRPr="00125D48">
        <w:rPr>
          <w:noProof/>
          <w:lang w:val="bg-BG"/>
        </w:rPr>
        <w:t xml:space="preserve"> a </w:t>
      </w:r>
      <w:r w:rsidRPr="00125D48">
        <w:rPr>
          <w:b/>
          <w:noProof/>
          <w:lang w:val="bg-BG"/>
        </w:rPr>
        <w:t>loading notification message (blue)</w:t>
      </w:r>
      <w:r w:rsidRPr="00125D48">
        <w:rPr>
          <w:noProof/>
          <w:lang w:val="bg-BG"/>
        </w:rPr>
        <w:t xml:space="preserve"> should be shown. It should disappear automatically as soon as the AJAX call is completed.</w:t>
      </w:r>
    </w:p>
    <w:p w14:paraId="72294FDE" w14:textId="53B5FB4E" w:rsidR="00E1072F" w:rsidRPr="00125D48" w:rsidRDefault="00E1072F" w:rsidP="00E1072F">
      <w:pPr>
        <w:pStyle w:val="ListParagraph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0776B462" wp14:editId="30580C48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AE1C" w14:textId="36F61B14" w:rsidR="00E1072F" w:rsidRPr="00125D48" w:rsidRDefault="00E1072F" w:rsidP="00E1072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b/>
          <w:noProof/>
          <w:u w:val="single"/>
          <w:lang w:val="bg-BG"/>
        </w:rPr>
        <w:t>NOTE</w:t>
      </w:r>
      <w:r w:rsidRPr="00125D48">
        <w:rPr>
          <w:noProof/>
          <w:lang w:val="bg-BG"/>
        </w:rPr>
        <w:t xml:space="preserve">: You get all the points if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the notifications have the </w:t>
      </w:r>
      <w:r w:rsidRPr="00125D48">
        <w:rPr>
          <w:b/>
          <w:noProof/>
          <w:lang w:val="bg-BG"/>
        </w:rPr>
        <w:t>exact content</w:t>
      </w:r>
      <w:r w:rsidRPr="00125D48">
        <w:rPr>
          <w:noProof/>
          <w:lang w:val="bg-BG"/>
        </w:rPr>
        <w:t xml:space="preserve"> as described in each section</w:t>
      </w:r>
      <w:r w:rsidR="00324F81" w:rsidRPr="00125D48">
        <w:rPr>
          <w:noProof/>
          <w:lang w:val="bg-BG"/>
        </w:rPr>
        <w:t xml:space="preserve"> </w:t>
      </w:r>
      <w:r w:rsidR="000C19E2" w:rsidRPr="00125D48">
        <w:rPr>
          <w:noProof/>
          <w:lang w:val="bg-BG"/>
        </w:rPr>
        <w:t>above</w:t>
      </w:r>
      <w:r w:rsidRPr="00125D48">
        <w:rPr>
          <w:noProof/>
          <w:lang w:val="bg-BG"/>
        </w:rPr>
        <w:t>.</w:t>
      </w:r>
    </w:p>
    <w:p w14:paraId="61356FC9" w14:textId="52EA4F62" w:rsidR="00E1072F" w:rsidRPr="00125D48" w:rsidRDefault="00E1072F" w:rsidP="00E1072F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Navigation Bar</w:t>
      </w:r>
      <w:r w:rsidR="00771EA7" w:rsidRPr="00125D48">
        <w:rPr>
          <w:noProof/>
          <w:lang w:val="bg-BG"/>
        </w:rPr>
        <w:t xml:space="preserve"> </w:t>
      </w:r>
      <w:r w:rsidR="001D0A9B" w:rsidRPr="00125D48">
        <w:rPr>
          <w:noProof/>
          <w:lang w:val="bg-BG"/>
        </w:rPr>
        <w:t>(5 pts)</w:t>
      </w:r>
    </w:p>
    <w:p w14:paraId="5917C641" w14:textId="012B55D8" w:rsidR="00E1072F" w:rsidRPr="00125D48" w:rsidRDefault="00AC0534" w:rsidP="00E1072F">
      <w:pPr>
        <w:rPr>
          <w:noProof/>
          <w:lang w:val="bg-BG"/>
        </w:rPr>
      </w:pPr>
      <w:r w:rsidRPr="00125D48">
        <w:rPr>
          <w:noProof/>
          <w:lang w:val="bg-BG"/>
        </w:rPr>
        <w:t>N</w:t>
      </w:r>
      <w:r w:rsidR="00E1072F" w:rsidRPr="00125D48">
        <w:rPr>
          <w:noProof/>
          <w:lang w:val="bg-BG"/>
        </w:rPr>
        <w:t xml:space="preserve">avigation links should correctly change the current </w:t>
      </w:r>
      <w:r w:rsidR="00537675" w:rsidRPr="00125D48">
        <w:rPr>
          <w:noProof/>
          <w:lang w:val="bg-BG"/>
        </w:rPr>
        <w:t>page</w:t>
      </w:r>
      <w:r w:rsidR="00E1072F" w:rsidRPr="00125D48">
        <w:rPr>
          <w:noProof/>
          <w:lang w:val="bg-BG"/>
        </w:rPr>
        <w:t xml:space="preserve"> (view).</w:t>
      </w:r>
    </w:p>
    <w:p w14:paraId="60D90A96" w14:textId="77777777" w:rsidR="00311566" w:rsidRPr="00125D48" w:rsidRDefault="00311566" w:rsidP="00311566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Clicking on the links in the </w:t>
      </w:r>
      <w:r w:rsidRPr="00125D48">
        <w:rPr>
          <w:b/>
          <w:noProof/>
          <w:lang w:val="bg-BG"/>
        </w:rPr>
        <w:t>NavBar</w:t>
      </w:r>
      <w:r w:rsidRPr="00125D48">
        <w:rPr>
          <w:noProof/>
          <w:lang w:val="bg-BG"/>
        </w:rPr>
        <w:t xml:space="preserve"> should display the view behind the link (views are represented as sections in the HTML code).</w:t>
      </w:r>
    </w:p>
    <w:p w14:paraId="1DC32002" w14:textId="77777777" w:rsidR="00AC1169" w:rsidRPr="00125D48" w:rsidRDefault="00AC1169" w:rsidP="00AC1169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FA24F8C" w14:textId="0A0D1C33" w:rsidR="00C254D1" w:rsidRPr="00125D48" w:rsidRDefault="00C254D1" w:rsidP="00C254D1">
      <w:pPr>
        <w:pStyle w:val="ListParagraph"/>
        <w:numPr>
          <w:ilvl w:val="0"/>
          <w:numId w:val="23"/>
        </w:numPr>
        <w:rPr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D72140" w:rsidRPr="00125D48">
        <w:rPr>
          <w:noProof/>
          <w:lang w:val="bg-BG"/>
        </w:rPr>
        <w:t>L</w:t>
      </w:r>
      <w:r w:rsidR="007A6F2E" w:rsidRPr="00125D48">
        <w:rPr>
          <w:noProof/>
          <w:lang w:val="bg-BG"/>
        </w:rPr>
        <w:t xml:space="preserve">ogged-in </w:t>
      </w:r>
      <w:r w:rsidR="00D77DF3" w:rsidRPr="00125D48">
        <w:rPr>
          <w:noProof/>
          <w:lang w:val="bg-BG"/>
        </w:rPr>
        <w:t xml:space="preserve">user </w:t>
      </w:r>
      <w:r w:rsidRPr="00125D48">
        <w:rPr>
          <w:noProof/>
          <w:lang w:val="bg-BG"/>
        </w:rPr>
        <w:t xml:space="preserve">navbar should contain the following elements: </w:t>
      </w:r>
      <w:r w:rsidRPr="00125D48">
        <w:rPr>
          <w:rStyle w:val="CodeChar"/>
          <w:lang w:val="bg-BG"/>
        </w:rPr>
        <w:t>Icon</w:t>
      </w:r>
      <w:r w:rsidRPr="00125D48">
        <w:rPr>
          <w:noProof/>
          <w:lang w:val="bg-BG"/>
        </w:rPr>
        <w:t xml:space="preserve"> (</w:t>
      </w:r>
      <w:r w:rsidRPr="00125D48">
        <w:rPr>
          <w:rStyle w:val="CodeChar"/>
          <w:lang w:val="bg-BG"/>
        </w:rPr>
        <w:t>icon.jpg</w:t>
      </w:r>
      <w:r w:rsidRPr="00125D48">
        <w:rPr>
          <w:noProof/>
          <w:lang w:val="bg-BG"/>
        </w:rPr>
        <w:t xml:space="preserve">) which is a </w:t>
      </w:r>
      <w:r w:rsidRPr="00125D48">
        <w:rPr>
          <w:b/>
          <w:noProof/>
          <w:lang w:val="bg-BG"/>
        </w:rPr>
        <w:t>link</w:t>
      </w:r>
      <w:r w:rsidRPr="00125D48">
        <w:rPr>
          <w:noProof/>
          <w:lang w:val="bg-BG"/>
        </w:rPr>
        <w:t xml:space="preserve"> to the 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, [</w:t>
      </w:r>
      <w:r w:rsidRPr="00125D48">
        <w:rPr>
          <w:rStyle w:val="CodeChar"/>
          <w:lang w:val="bg-BG"/>
        </w:rPr>
        <w:t>Organize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Event</w:t>
      </w:r>
      <w:r w:rsidRPr="00125D48">
        <w:rPr>
          <w:noProof/>
          <w:lang w:val="bg-BG"/>
        </w:rPr>
        <w:t xml:space="preserve">], the </w:t>
      </w:r>
      <w:r w:rsidR="00FC6D2B" w:rsidRPr="00125D48">
        <w:rPr>
          <w:noProof/>
          <w:lang w:val="bg-BG"/>
        </w:rPr>
        <w:t>u</w:t>
      </w:r>
      <w:r w:rsidRPr="00125D48">
        <w:rPr>
          <w:noProof/>
          <w:lang w:val="bg-BG"/>
        </w:rPr>
        <w:t>ser caption ("{</w:t>
      </w:r>
      <w:r w:rsidRPr="00125D48">
        <w:rPr>
          <w:rStyle w:val="CodeChar"/>
          <w:lang w:val="bg-BG"/>
        </w:rPr>
        <w:t>username</w:t>
      </w:r>
      <w:r w:rsidRPr="00125D48">
        <w:rPr>
          <w:noProof/>
          <w:lang w:val="bg-BG"/>
        </w:rPr>
        <w:t>}"), [</w:t>
      </w:r>
      <w:r w:rsidRPr="00125D48">
        <w:rPr>
          <w:rStyle w:val="CodeChar"/>
          <w:lang w:val="bg-BG"/>
        </w:rPr>
        <w:t>Logout</w:t>
      </w:r>
      <w:r w:rsidRPr="00125D48">
        <w:rPr>
          <w:noProof/>
          <w:lang w:val="bg-BG"/>
        </w:rPr>
        <w:t>].</w:t>
      </w:r>
    </w:p>
    <w:p w14:paraId="28EF8332" w14:textId="394DAF8C" w:rsidR="0010704D" w:rsidRPr="00125D48" w:rsidRDefault="0010704D" w:rsidP="00421DF2">
      <w:pPr>
        <w:pStyle w:val="ListParagraph"/>
        <w:numPr>
          <w:ilvl w:val="1"/>
          <w:numId w:val="23"/>
        </w:numPr>
        <w:rPr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FC6D2B" w:rsidRPr="00125D48">
        <w:rPr>
          <w:noProof/>
          <w:lang w:val="bg-BG"/>
        </w:rPr>
        <w:t>u</w:t>
      </w:r>
      <w:r w:rsidR="00647544" w:rsidRPr="00125D48">
        <w:rPr>
          <w:noProof/>
          <w:lang w:val="bg-BG"/>
        </w:rPr>
        <w:t xml:space="preserve">ser caption </w:t>
      </w:r>
      <w:r w:rsidRPr="00125D48">
        <w:rPr>
          <w:noProof/>
          <w:lang w:val="bg-BG"/>
        </w:rPr>
        <w:t xml:space="preserve">should be </w:t>
      </w:r>
      <w:r w:rsidR="000F75A8" w:rsidRPr="00125D48">
        <w:rPr>
          <w:noProof/>
          <w:lang w:val="bg-BG"/>
        </w:rPr>
        <w:t xml:space="preserve">a link that navigates to </w:t>
      </w: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currently logged in user</w:t>
      </w:r>
      <w:r w:rsidR="000F75A8" w:rsidRPr="00125D48">
        <w:rPr>
          <w:b/>
          <w:noProof/>
          <w:lang w:val="bg-BG"/>
        </w:rPr>
        <w:t>’s</w:t>
      </w:r>
      <w:r w:rsidR="000F75A8"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profile</w:t>
      </w:r>
      <w:r w:rsidRPr="00125D48">
        <w:rPr>
          <w:noProof/>
          <w:lang w:val="bg-BG"/>
        </w:rPr>
        <w:t>.</w:t>
      </w:r>
    </w:p>
    <w:p w14:paraId="14FFA9FA" w14:textId="4271B858" w:rsidR="0010704D" w:rsidRPr="00125D48" w:rsidRDefault="0010704D" w:rsidP="00BD0C93">
      <w:pPr>
        <w:pStyle w:val="ListParagraph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688048B4" wp14:editId="2A0E6B31">
            <wp:extent cx="5553075" cy="2497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773" cy="2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D659" w14:textId="487B6180" w:rsidR="00D77DF3" w:rsidRPr="00125D48" w:rsidRDefault="00D77DF3" w:rsidP="008C0862">
      <w:pPr>
        <w:pStyle w:val="ListParagraph"/>
        <w:numPr>
          <w:ilvl w:val="0"/>
          <w:numId w:val="34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6803D5" w:rsidRPr="00125D48">
        <w:rPr>
          <w:noProof/>
          <w:lang w:val="bg-BG"/>
        </w:rPr>
        <w:t>guest</w:t>
      </w:r>
      <w:r w:rsidRPr="00125D48">
        <w:rPr>
          <w:noProof/>
          <w:lang w:val="bg-BG"/>
        </w:rPr>
        <w:t xml:space="preserve"> users </w:t>
      </w:r>
      <w:r w:rsidR="00813041" w:rsidRPr="00125D48">
        <w:rPr>
          <w:noProof/>
          <w:lang w:val="bg-BG"/>
        </w:rPr>
        <w:t xml:space="preserve">navbar </w:t>
      </w:r>
      <w:r w:rsidR="003B6C8F" w:rsidRPr="00125D48">
        <w:rPr>
          <w:noProof/>
          <w:lang w:val="bg-BG"/>
        </w:rPr>
        <w:t xml:space="preserve">should contain the following elements: : </w:t>
      </w:r>
      <w:r w:rsidR="003B6C8F" w:rsidRPr="00125D48">
        <w:rPr>
          <w:rStyle w:val="CodeChar"/>
          <w:lang w:val="bg-BG"/>
        </w:rPr>
        <w:t>Icon</w:t>
      </w:r>
      <w:r w:rsidR="003B6C8F" w:rsidRPr="00125D48">
        <w:rPr>
          <w:noProof/>
          <w:lang w:val="bg-BG"/>
        </w:rPr>
        <w:t xml:space="preserve"> (</w:t>
      </w:r>
      <w:r w:rsidR="003B6C8F" w:rsidRPr="00125D48">
        <w:rPr>
          <w:rStyle w:val="CodeChar"/>
          <w:lang w:val="bg-BG"/>
        </w:rPr>
        <w:t>icon.jpg</w:t>
      </w:r>
      <w:r w:rsidR="003B6C8F" w:rsidRPr="00125D48">
        <w:rPr>
          <w:noProof/>
          <w:lang w:val="bg-BG"/>
        </w:rPr>
        <w:t xml:space="preserve">) which is a </w:t>
      </w:r>
      <w:r w:rsidR="003B6C8F" w:rsidRPr="00125D48">
        <w:rPr>
          <w:b/>
          <w:noProof/>
          <w:lang w:val="bg-BG"/>
        </w:rPr>
        <w:t>link</w:t>
      </w:r>
      <w:r w:rsidR="003B6C8F" w:rsidRPr="00125D48">
        <w:rPr>
          <w:noProof/>
          <w:lang w:val="bg-BG"/>
        </w:rPr>
        <w:t xml:space="preserve"> to the </w:t>
      </w:r>
      <w:r w:rsidR="003B6C8F" w:rsidRPr="00125D48">
        <w:rPr>
          <w:rStyle w:val="CodeChar"/>
          <w:lang w:val="bg-BG"/>
        </w:rPr>
        <w:t>Home</w:t>
      </w:r>
      <w:r w:rsidR="003B6C8F" w:rsidRPr="00125D48">
        <w:rPr>
          <w:noProof/>
          <w:lang w:val="bg-BG"/>
        </w:rPr>
        <w:t xml:space="preserve"> </w:t>
      </w:r>
      <w:r w:rsidR="003B6C8F" w:rsidRPr="00125D48">
        <w:rPr>
          <w:rStyle w:val="CodeChar"/>
          <w:lang w:val="bg-BG"/>
        </w:rPr>
        <w:t>page</w:t>
      </w:r>
      <w:r w:rsidR="004C7EE5" w:rsidRPr="00125D48">
        <w:rPr>
          <w:noProof/>
          <w:lang w:val="bg-BG"/>
        </w:rPr>
        <w:t xml:space="preserve"> and</w:t>
      </w:r>
      <w:r w:rsidR="003B6C8F" w:rsidRPr="00125D48">
        <w:rPr>
          <w:noProof/>
          <w:lang w:val="bg-BG"/>
        </w:rPr>
        <w:t xml:space="preserve"> [</w:t>
      </w:r>
      <w:r w:rsidR="003B6C8F" w:rsidRPr="00125D48">
        <w:rPr>
          <w:rStyle w:val="CodeChar"/>
          <w:lang w:val="bg-BG"/>
        </w:rPr>
        <w:t>Login</w:t>
      </w:r>
      <w:r w:rsidR="003B6C8F" w:rsidRPr="00125D48">
        <w:rPr>
          <w:noProof/>
          <w:lang w:val="bg-BG"/>
        </w:rPr>
        <w:t>].</w:t>
      </w:r>
    </w:p>
    <w:p w14:paraId="36939AC9" w14:textId="69261057" w:rsidR="0010704D" w:rsidRPr="00125D48" w:rsidRDefault="0010704D" w:rsidP="000C535D">
      <w:pPr>
        <w:pStyle w:val="ListParagraph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1B6941FE" wp14:editId="61CAC8A0">
            <wp:extent cx="5586412" cy="279737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8720" cy="2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6E2D" w14:textId="22508DAA" w:rsidR="009A4C7E" w:rsidRPr="00125D48" w:rsidRDefault="009A4C7E" w:rsidP="00A5743F">
      <w:pPr>
        <w:rPr>
          <w:noProof/>
          <w:lang w:val="bg-BG"/>
        </w:rPr>
      </w:pPr>
    </w:p>
    <w:p w14:paraId="07577A05" w14:textId="77777777" w:rsidR="009A4C7E" w:rsidRPr="00125D48" w:rsidRDefault="009A4C7E" w:rsidP="00A5743F">
      <w:pPr>
        <w:rPr>
          <w:noProof/>
          <w:lang w:val="bg-BG"/>
        </w:rPr>
      </w:pPr>
    </w:p>
    <w:p w14:paraId="12D3CFBC" w14:textId="781DA5FD" w:rsidR="0010704D" w:rsidRPr="00125D48" w:rsidRDefault="0010704D" w:rsidP="0010704D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Home </w:t>
      </w:r>
      <w:r w:rsidR="00C7421E" w:rsidRPr="00125D48">
        <w:rPr>
          <w:noProof/>
          <w:lang w:val="bg-BG"/>
        </w:rPr>
        <w:t>Page (</w:t>
      </w:r>
      <w:r w:rsidR="00E7553D" w:rsidRPr="00125D48">
        <w:rPr>
          <w:noProof/>
          <w:lang w:val="bg-BG"/>
        </w:rPr>
        <w:t>Guest</w:t>
      </w:r>
      <w:r w:rsidR="00C7421E" w:rsidRPr="00125D48">
        <w:rPr>
          <w:noProof/>
          <w:lang w:val="bg-BG"/>
        </w:rPr>
        <w:t xml:space="preserve">) </w:t>
      </w:r>
      <w:r w:rsidR="0032618D" w:rsidRPr="00125D48">
        <w:rPr>
          <w:noProof/>
          <w:lang w:val="bg-BG"/>
        </w:rPr>
        <w:t>(5 pts)</w:t>
      </w:r>
    </w:p>
    <w:p w14:paraId="35400DE1" w14:textId="4BFDB19A" w:rsidR="00493C2B" w:rsidRPr="00125D48" w:rsidRDefault="0010704D" w:rsidP="0010704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</w:t>
      </w:r>
      <w:r w:rsidR="0009659A" w:rsidRPr="00125D48">
        <w:rPr>
          <w:noProof/>
          <w:lang w:val="bg-BG"/>
        </w:rPr>
        <w:t>page (</w:t>
      </w:r>
      <w:r w:rsidR="00D413EA" w:rsidRPr="00125D48">
        <w:rPr>
          <w:noProof/>
          <w:lang w:val="bg-BG"/>
        </w:rPr>
        <w:t>view</w:t>
      </w:r>
      <w:r w:rsidR="0009659A" w:rsidRPr="00125D48">
        <w:rPr>
          <w:noProof/>
          <w:lang w:val="bg-BG"/>
        </w:rPr>
        <w:t>)</w:t>
      </w:r>
      <w:r w:rsidRPr="00125D48">
        <w:rPr>
          <w:noProof/>
          <w:lang w:val="bg-BG"/>
        </w:rPr>
        <w:t xml:space="preserve"> should display the </w:t>
      </w:r>
      <w:r w:rsidR="004E766D" w:rsidRPr="00125D48">
        <w:rPr>
          <w:b/>
          <w:noProof/>
          <w:lang w:val="bg-BG"/>
        </w:rPr>
        <w:t>guest</w:t>
      </w:r>
      <w:r w:rsidRPr="00125D48">
        <w:rPr>
          <w:noProof/>
          <w:lang w:val="bg-BG"/>
        </w:rPr>
        <w:t xml:space="preserve"> </w:t>
      </w:r>
      <w:r w:rsidR="004E766D" w:rsidRPr="00125D48">
        <w:rPr>
          <w:b/>
          <w:noProof/>
          <w:lang w:val="bg-BG"/>
        </w:rPr>
        <w:t>navigation bar</w:t>
      </w:r>
      <w:r w:rsidRPr="00125D48">
        <w:rPr>
          <w:noProof/>
          <w:lang w:val="bg-BG"/>
        </w:rPr>
        <w:t xml:space="preserve"> ("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>" (icon) and "</w:t>
      </w:r>
      <w:r w:rsidRPr="00125D48">
        <w:rPr>
          <w:rStyle w:val="CodeChar"/>
          <w:lang w:val="bg-BG"/>
        </w:rPr>
        <w:t>Login</w:t>
      </w:r>
      <w:r w:rsidRPr="00125D48">
        <w:rPr>
          <w:noProof/>
          <w:lang w:val="bg-BG"/>
        </w:rPr>
        <w:t xml:space="preserve">") + </w:t>
      </w:r>
      <w:r w:rsidR="00365248" w:rsidRPr="00125D48">
        <w:rPr>
          <w:b/>
          <w:noProof/>
          <w:lang w:val="bg-BG"/>
        </w:rPr>
        <w:t>Guest</w:t>
      </w:r>
      <w:r w:rsidRPr="00125D48">
        <w:rPr>
          <w:b/>
          <w:noProof/>
          <w:lang w:val="bg-BG"/>
        </w:rPr>
        <w:t xml:space="preserve"> 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149A2BEF" w14:textId="7E307C86" w:rsidR="00C7421E" w:rsidRPr="00125D48" w:rsidRDefault="009A4C7E" w:rsidP="006C30CF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lastRenderedPageBreak/>
        <w:drawing>
          <wp:inline distT="0" distB="0" distL="0" distR="0" wp14:anchorId="4D5B7F6F" wp14:editId="5C5A2767">
            <wp:extent cx="5262283" cy="2846534"/>
            <wp:effectExtent l="19050" t="19050" r="1460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327" cy="2849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5ED24" w14:textId="23A35648" w:rsidR="00C7421E" w:rsidRPr="00125D48" w:rsidRDefault="00DB030C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Register </w:t>
      </w:r>
      <w:r w:rsidR="00DC3477" w:rsidRPr="00125D48">
        <w:rPr>
          <w:noProof/>
          <w:lang w:val="bg-BG"/>
        </w:rPr>
        <w:t>User</w:t>
      </w:r>
      <w:r w:rsidRPr="00125D48">
        <w:rPr>
          <w:noProof/>
          <w:lang w:val="bg-BG"/>
        </w:rPr>
        <w:t xml:space="preserve"> </w:t>
      </w:r>
      <w:r w:rsidR="00A14EF0" w:rsidRPr="00125D48">
        <w:rPr>
          <w:noProof/>
          <w:lang w:val="bg-BG"/>
        </w:rPr>
        <w:t>(5 pts)</w:t>
      </w:r>
    </w:p>
    <w:p w14:paraId="43BA85CA" w14:textId="0A1128A0" w:rsidR="009A4C7E" w:rsidRPr="00125D48" w:rsidRDefault="009A4C7E" w:rsidP="009A4C7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>the app should register a new user in the system.</w:t>
      </w:r>
    </w:p>
    <w:p w14:paraId="65AB5FA9" w14:textId="39E3BE03" w:rsidR="009A4C7E" w:rsidRPr="00125D48" w:rsidRDefault="00F9537E" w:rsidP="009A4C7E">
      <w:pPr>
        <w:pStyle w:val="ListParagraph"/>
        <w:numPr>
          <w:ilvl w:val="0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</w:t>
      </w:r>
      <w:r w:rsidR="009A4C7E" w:rsidRPr="00125D48">
        <w:rPr>
          <w:noProof/>
          <w:lang w:val="bg-BG"/>
        </w:rPr>
        <w:t>he following validations</w:t>
      </w:r>
      <w:r w:rsidRPr="00125D48">
        <w:rPr>
          <w:noProof/>
          <w:lang w:val="bg-BG"/>
        </w:rPr>
        <w:t xml:space="preserve"> should be made</w:t>
      </w:r>
      <w:r w:rsidR="009A4C7E" w:rsidRPr="00125D48">
        <w:rPr>
          <w:noProof/>
          <w:lang w:val="bg-BG"/>
        </w:rPr>
        <w:t>:</w:t>
      </w:r>
    </w:p>
    <w:p w14:paraId="7A81C8F5" w14:textId="77777777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3 characters</w:t>
      </w:r>
      <w:r w:rsidRPr="00125D48">
        <w:rPr>
          <w:noProof/>
          <w:lang w:val="bg-BG"/>
        </w:rPr>
        <w:t xml:space="preserve"> long</w:t>
      </w:r>
    </w:p>
    <w:p w14:paraId="600754CA" w14:textId="77777777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 xml:space="preserve">password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>at least 6 characters</w:t>
      </w:r>
      <w:r w:rsidRPr="00125D48">
        <w:rPr>
          <w:noProof/>
          <w:lang w:val="bg-BG"/>
        </w:rPr>
        <w:t xml:space="preserve"> long</w:t>
      </w:r>
    </w:p>
    <w:p w14:paraId="144CB7E8" w14:textId="77777777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repeat 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14:paraId="5E37EFAF" w14:textId="70FD5D6B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"User registration successful."</w:t>
      </w:r>
      <w:r w:rsidRPr="00125D48">
        <w:rPr>
          <w:noProof/>
          <w:lang w:val="bg-BG"/>
        </w:rPr>
        <w:t xml:space="preserve"> should be displayed and the </w:t>
      </w:r>
      <w:r w:rsidR="00F9537E" w:rsidRPr="00125D48">
        <w:rPr>
          <w:noProof/>
          <w:lang w:val="bg-BG"/>
        </w:rPr>
        <w:t xml:space="preserve">app should </w:t>
      </w:r>
      <w:r w:rsidR="00F9537E" w:rsidRPr="00125D48">
        <w:rPr>
          <w:b/>
          <w:noProof/>
          <w:lang w:val="bg-BG"/>
        </w:rPr>
        <w:t>redirect</w:t>
      </w:r>
      <w:r w:rsidR="00F9537E" w:rsidRPr="00125D48">
        <w:rPr>
          <w:noProof/>
          <w:lang w:val="bg-BG"/>
        </w:rPr>
        <w:t xml:space="preserve"> to the </w:t>
      </w:r>
      <w:r w:rsidRPr="00125D48">
        <w:rPr>
          <w:b/>
          <w:noProof/>
          <w:lang w:val="bg-BG"/>
        </w:rPr>
        <w:t>home page with the right navbar</w:t>
      </w:r>
      <w:r w:rsidRPr="00125D48">
        <w:rPr>
          <w:noProof/>
          <w:lang w:val="bg-BG"/>
        </w:rPr>
        <w:t>.</w:t>
      </w:r>
    </w:p>
    <w:p w14:paraId="22F2F374" w14:textId="77EF621F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In</w:t>
      </w:r>
      <w:r w:rsidR="005C61B7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case of </w:t>
      </w:r>
      <w:r w:rsidRPr="00125D48">
        <w:rPr>
          <w:b/>
          <w:noProof/>
          <w:lang w:val="bg-BG"/>
        </w:rPr>
        <w:t xml:space="preserve">error </w:t>
      </w:r>
      <w:r w:rsidRPr="00125D48">
        <w:rPr>
          <w:noProof/>
          <w:lang w:val="bg-BG"/>
        </w:rPr>
        <w:t xml:space="preserve">(eg. invalid username/password), an appropriate error </w:t>
      </w:r>
      <w:r w:rsidRPr="00125D48">
        <w:rPr>
          <w:b/>
          <w:noProof/>
          <w:lang w:val="bg-BG"/>
        </w:rPr>
        <w:t>message</w:t>
      </w:r>
      <w:r w:rsidRPr="00125D48">
        <w:rPr>
          <w:noProof/>
          <w:lang w:val="bg-BG"/>
        </w:rPr>
        <w:t xml:space="preserve"> should be </w:t>
      </w:r>
      <w:r w:rsidR="00041302" w:rsidRPr="00125D48">
        <w:rPr>
          <w:noProof/>
          <w:lang w:val="bg-BG"/>
        </w:rPr>
        <w:t>displayed,</w:t>
      </w:r>
      <w:r w:rsidRPr="00125D48">
        <w:rPr>
          <w:noProof/>
          <w:lang w:val="bg-BG"/>
        </w:rPr>
        <w:t xml:space="preserve"> and the user should be able to </w:t>
      </w:r>
      <w:r w:rsidRPr="00125D48">
        <w:rPr>
          <w:b/>
          <w:noProof/>
          <w:lang w:val="bg-BG"/>
        </w:rPr>
        <w:t>try</w:t>
      </w:r>
      <w:r w:rsidRPr="00125D48">
        <w:rPr>
          <w:noProof/>
          <w:lang w:val="bg-BG"/>
        </w:rPr>
        <w:t xml:space="preserve"> to register again.</w:t>
      </w:r>
    </w:p>
    <w:p w14:paraId="5D726BAD" w14:textId="398388E0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Pr="00125D48">
        <w:rPr>
          <w:b/>
          <w:noProof/>
          <w:lang w:val="bg-BG"/>
        </w:rPr>
        <w:t>session storage</w:t>
      </w:r>
      <w:r w:rsidRPr="00125D48">
        <w:rPr>
          <w:noProof/>
          <w:lang w:val="bg-BG"/>
        </w:rPr>
        <w:t>.</w:t>
      </w:r>
    </w:p>
    <w:p w14:paraId="20CD66D5" w14:textId="2D96B86F" w:rsidR="009A4C7E" w:rsidRPr="00125D48" w:rsidRDefault="007532D4" w:rsidP="009A4C7E">
      <w:pPr>
        <w:rPr>
          <w:noProof/>
          <w:lang w:val="bg-BG"/>
        </w:rPr>
      </w:pPr>
      <w:r w:rsidRPr="00125D48">
        <w:rPr>
          <w:noProof/>
          <w:lang w:val="bg-BG"/>
        </w:rPr>
        <w:t>Register once and create/join awesome events!</w:t>
      </w:r>
    </w:p>
    <w:p w14:paraId="242F0319" w14:textId="4A3A919F" w:rsidR="009A4C7E" w:rsidRPr="00125D48" w:rsidRDefault="009A4C7E" w:rsidP="009A4C7E">
      <w:pPr>
        <w:rPr>
          <w:noProof/>
          <w:lang w:val="bg-BG"/>
        </w:rPr>
      </w:pPr>
      <w:r w:rsidRPr="00125D48">
        <w:rPr>
          <w:noProof/>
          <w:lang w:val="bg-BG" w:eastAsia="bg-BG"/>
        </w:rPr>
        <w:lastRenderedPageBreak/>
        <w:drawing>
          <wp:inline distT="0" distB="0" distL="0" distR="0" wp14:anchorId="75BEA866" wp14:editId="7CBDF46C">
            <wp:extent cx="5972810" cy="4037330"/>
            <wp:effectExtent l="19050" t="19050" r="2794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37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14D57" w14:textId="1A95CD10" w:rsidR="00BA3109" w:rsidRPr="00125D48" w:rsidRDefault="00BA3109" w:rsidP="009A4C7E">
      <w:pPr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7FE8A1DF" wp14:editId="2E1B6B39">
            <wp:extent cx="5972810" cy="899160"/>
            <wp:effectExtent l="19050" t="19050" r="27940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99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53F67" w14:textId="77777777" w:rsidR="00041302" w:rsidRPr="00125D48" w:rsidRDefault="00041302" w:rsidP="009A4C7E">
      <w:pPr>
        <w:rPr>
          <w:noProof/>
          <w:lang w:val="bg-BG"/>
        </w:rPr>
      </w:pPr>
    </w:p>
    <w:p w14:paraId="5310D3E7" w14:textId="1AB643B9" w:rsidR="00C7421E" w:rsidRPr="00125D48" w:rsidRDefault="00CC4E0C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Login User (5 pts)</w:t>
      </w:r>
    </w:p>
    <w:p w14:paraId="503426A9" w14:textId="42F5B407" w:rsidR="00041302" w:rsidRPr="00125D48" w:rsidRDefault="00041302" w:rsidP="00041302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noProof/>
          <w:lang w:val="bg-BG"/>
        </w:rPr>
        <w:t xml:space="preserve"> the app should login an existing user.</w:t>
      </w:r>
    </w:p>
    <w:p w14:paraId="7BBC0D10" w14:textId="67084895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login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"Login successful."</w:t>
      </w:r>
      <w:r w:rsidRPr="00125D48">
        <w:rPr>
          <w:noProof/>
          <w:lang w:val="bg-BG"/>
        </w:rPr>
        <w:t xml:space="preserve"> should be </w:t>
      </w:r>
      <w:r w:rsidR="00925CC9" w:rsidRPr="00125D48">
        <w:rPr>
          <w:noProof/>
          <w:lang w:val="bg-BG"/>
        </w:rPr>
        <w:t xml:space="preserve">shown </w:t>
      </w:r>
      <w:r w:rsidRPr="00125D48">
        <w:rPr>
          <w:noProof/>
          <w:lang w:val="bg-BG"/>
        </w:rPr>
        <w:t>and the user home screen should be displayed.</w:t>
      </w:r>
    </w:p>
    <w:p w14:paraId="784E1FB0" w14:textId="60EDD12B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appropriate error message should be displayed and the user should be able to fill </w:t>
      </w:r>
      <w:r w:rsidR="00925CC9" w:rsidRPr="00125D48">
        <w:rPr>
          <w:noProof/>
          <w:lang w:val="bg-BG"/>
        </w:rPr>
        <w:t xml:space="preserve">in </w:t>
      </w:r>
      <w:r w:rsidRPr="00125D48">
        <w:rPr>
          <w:noProof/>
          <w:lang w:val="bg-BG"/>
        </w:rPr>
        <w:t>the login form again.</w:t>
      </w:r>
    </w:p>
    <w:p w14:paraId="68228CF5" w14:textId="1B760BAA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Pr="00125D48">
        <w:rPr>
          <w:b/>
          <w:noProof/>
          <w:lang w:val="bg-BG"/>
        </w:rPr>
        <w:t>session storage</w:t>
      </w:r>
      <w:r w:rsidRPr="00125D48">
        <w:rPr>
          <w:noProof/>
          <w:lang w:val="bg-BG"/>
        </w:rPr>
        <w:t>.</w:t>
      </w:r>
    </w:p>
    <w:p w14:paraId="4DEA0590" w14:textId="5C78EBE2" w:rsidR="00041302" w:rsidRPr="00125D48" w:rsidRDefault="00041302" w:rsidP="007B35B4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Clear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input fields after </w:t>
      </w:r>
      <w:r w:rsidR="00DF5D64" w:rsidRPr="00125D48">
        <w:rPr>
          <w:noProof/>
          <w:lang w:val="bg-BG"/>
        </w:rPr>
        <w:t xml:space="preserve">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login.</w:t>
      </w:r>
    </w:p>
    <w:p w14:paraId="4B826345" w14:textId="7CCF1DFD" w:rsidR="00041302" w:rsidRPr="00125D48" w:rsidRDefault="007532D4" w:rsidP="00041302">
      <w:pPr>
        <w:rPr>
          <w:noProof/>
          <w:lang w:val="bg-BG"/>
        </w:rPr>
      </w:pPr>
      <w:r w:rsidRPr="00125D48">
        <w:rPr>
          <w:noProof/>
          <w:lang w:val="bg-BG"/>
        </w:rPr>
        <w:t>You are one step away from awesome events!</w:t>
      </w:r>
    </w:p>
    <w:p w14:paraId="00F2245B" w14:textId="1F642712" w:rsidR="009A4C7E" w:rsidRPr="00125D48" w:rsidRDefault="009A4C7E" w:rsidP="009A4C7E">
      <w:pPr>
        <w:rPr>
          <w:noProof/>
          <w:lang w:val="bg-BG"/>
        </w:rPr>
      </w:pPr>
      <w:r w:rsidRPr="00125D48">
        <w:rPr>
          <w:noProof/>
          <w:lang w:val="bg-BG" w:eastAsia="bg-BG"/>
        </w:rPr>
        <w:lastRenderedPageBreak/>
        <w:drawing>
          <wp:inline distT="0" distB="0" distL="0" distR="0" wp14:anchorId="2D10A6EE" wp14:editId="49F371FF">
            <wp:extent cx="5972810" cy="3663315"/>
            <wp:effectExtent l="19050" t="19050" r="2794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63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B925D" w14:textId="52C8804D" w:rsidR="00BA3109" w:rsidRPr="00125D48" w:rsidRDefault="00BA3109" w:rsidP="009A4C7E">
      <w:pPr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70EEE42F" wp14:editId="5CB7A740">
            <wp:extent cx="5972810" cy="925830"/>
            <wp:effectExtent l="19050" t="19050" r="279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25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9EAB4" w14:textId="76C72143" w:rsidR="00C7421E" w:rsidRPr="00125D48" w:rsidRDefault="00DB030C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Logout </w:t>
      </w:r>
      <w:r w:rsidR="00CC4E0C" w:rsidRPr="00125D48">
        <w:rPr>
          <w:noProof/>
          <w:lang w:val="bg-BG"/>
        </w:rPr>
        <w:t>(5 pts)</w:t>
      </w:r>
    </w:p>
    <w:p w14:paraId="1ECCEAE5" w14:textId="74381565" w:rsidR="00C7421E" w:rsidRPr="00125D48" w:rsidRDefault="00C7421E" w:rsidP="00C7421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Successfully logged in user</w:t>
      </w:r>
      <w:r w:rsidR="00DF5D64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should be able to </w:t>
      </w:r>
      <w:r w:rsidRPr="00125D48">
        <w:rPr>
          <w:b/>
          <w:noProof/>
          <w:lang w:val="bg-BG"/>
        </w:rPr>
        <w:t>logout</w:t>
      </w:r>
      <w:r w:rsidRPr="00125D48">
        <w:rPr>
          <w:noProof/>
          <w:lang w:val="bg-BG"/>
        </w:rPr>
        <w:t xml:space="preserve"> from the app.</w:t>
      </w:r>
    </w:p>
    <w:p w14:paraId="03562159" w14:textId="22B9CB15" w:rsidR="00C7421E" w:rsidRPr="00125D48" w:rsidRDefault="00C7421E" w:rsidP="007B35B4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logout, a </w:t>
      </w:r>
      <w:r w:rsidRPr="00125D48">
        <w:rPr>
          <w:b/>
          <w:noProof/>
          <w:lang w:val="bg-BG"/>
        </w:rPr>
        <w:t>notification</w:t>
      </w:r>
      <w:r w:rsidRPr="00125D48">
        <w:rPr>
          <w:noProof/>
          <w:lang w:val="bg-BG"/>
        </w:rPr>
        <w:t xml:space="preserve"> message </w:t>
      </w:r>
      <w:r w:rsidRPr="00125D48">
        <w:rPr>
          <w:rFonts w:ascii="Consolas" w:hAnsi="Consolas"/>
          <w:b/>
          <w:noProof/>
          <w:lang w:val="bg-BG"/>
        </w:rPr>
        <w:t>"Logout successful."</w:t>
      </w:r>
      <w:r w:rsidRPr="00125D48">
        <w:rPr>
          <w:noProof/>
          <w:lang w:val="bg-BG"/>
        </w:rPr>
        <w:t xml:space="preserve"> should be displayed</w:t>
      </w:r>
      <w:r w:rsidR="00DF5D64" w:rsidRPr="00125D48">
        <w:rPr>
          <w:noProof/>
          <w:lang w:val="bg-BG"/>
        </w:rPr>
        <w:t xml:space="preserve"> and the </w:t>
      </w:r>
      <w:r w:rsidR="00DF5D64" w:rsidRPr="00125D48">
        <w:rPr>
          <w:b/>
          <w:noProof/>
          <w:lang w:val="bg-BG"/>
        </w:rPr>
        <w:t>anonymous screen</w:t>
      </w:r>
      <w:r w:rsidR="00DF5D64" w:rsidRPr="00125D48">
        <w:rPr>
          <w:noProof/>
          <w:lang w:val="bg-BG"/>
        </w:rPr>
        <w:t xml:space="preserve"> should be shown</w:t>
      </w:r>
    </w:p>
    <w:p w14:paraId="1A4A1173" w14:textId="4CB0B03B" w:rsidR="00C7421E" w:rsidRPr="00125D48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"logout" REST service</w:t>
      </w:r>
      <w:r w:rsidRPr="00125D48">
        <w:rPr>
          <w:noProof/>
          <w:lang w:val="bg-BG"/>
        </w:rPr>
        <w:t xml:space="preserve"> at the back-end </w:t>
      </w:r>
      <w:r w:rsidR="004C32EF" w:rsidRPr="00125D48">
        <w:rPr>
          <w:noProof/>
          <w:lang w:val="bg-BG"/>
        </w:rPr>
        <w:t xml:space="preserve"> </w:t>
      </w:r>
      <w:r w:rsidR="004C32EF" w:rsidRPr="00125D48">
        <w:rPr>
          <w:b/>
          <w:noProof/>
          <w:lang w:val="bg-BG"/>
        </w:rPr>
        <w:t>must</w:t>
      </w:r>
      <w:r w:rsidR="004C32EF" w:rsidRPr="00125D48">
        <w:rPr>
          <w:noProof/>
          <w:lang w:val="bg-BG"/>
        </w:rPr>
        <w:t xml:space="preserve"> be</w:t>
      </w:r>
      <w:r w:rsidRPr="00125D48">
        <w:rPr>
          <w:noProof/>
          <w:lang w:val="bg-BG"/>
        </w:rPr>
        <w:t xml:space="preserve"> called at logout</w:t>
      </w:r>
    </w:p>
    <w:p w14:paraId="0A4E2DB3" w14:textId="3165ABD7" w:rsidR="00C7421E" w:rsidRPr="00125D48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color w:val="000000" w:themeColor="text1"/>
          <w:lang w:val="bg-BG"/>
        </w:rPr>
        <w:t>All local information in the browser (</w:t>
      </w:r>
      <w:r w:rsidRPr="00125D48">
        <w:rPr>
          <w:b/>
          <w:noProof/>
          <w:color w:val="000000" w:themeColor="text1"/>
          <w:lang w:val="bg-BG"/>
        </w:rPr>
        <w:t>user session data</w:t>
      </w:r>
      <w:r w:rsidRPr="00125D48">
        <w:rPr>
          <w:noProof/>
          <w:color w:val="000000" w:themeColor="text1"/>
          <w:lang w:val="bg-BG"/>
        </w:rPr>
        <w:t>) about the current user should be deleted</w:t>
      </w:r>
    </w:p>
    <w:p w14:paraId="36AC5C6B" w14:textId="220B5B01" w:rsidR="00AB1815" w:rsidRPr="00125D48" w:rsidRDefault="00BA3109" w:rsidP="00AB1815">
      <w:p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32DB1165" wp14:editId="6F6ACB14">
            <wp:extent cx="5972810" cy="946150"/>
            <wp:effectExtent l="19050" t="19050" r="27940" b="254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4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21076" w14:textId="6137B01A" w:rsidR="00AB1815" w:rsidRPr="00125D48" w:rsidRDefault="002E5025" w:rsidP="00AB1815">
      <w:p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 w:eastAsia="bg-BG"/>
        </w:rPr>
        <w:lastRenderedPageBreak/>
        <w:drawing>
          <wp:inline distT="0" distB="0" distL="0" distR="0" wp14:anchorId="25EA1CD6" wp14:editId="521B083C">
            <wp:extent cx="5972810" cy="786765"/>
            <wp:effectExtent l="19050" t="19050" r="27940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86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BADDD" w14:textId="77777777" w:rsidR="00DB030C" w:rsidRPr="00125D48" w:rsidRDefault="00DB030C" w:rsidP="00AB1815">
      <w:pPr>
        <w:spacing w:before="120" w:after="160" w:line="240" w:lineRule="auto"/>
        <w:jc w:val="both"/>
        <w:rPr>
          <w:noProof/>
          <w:lang w:val="bg-BG"/>
        </w:rPr>
      </w:pPr>
    </w:p>
    <w:p w14:paraId="1F18DBB9" w14:textId="78EAD142" w:rsidR="00DB030C" w:rsidRPr="00125D48" w:rsidRDefault="00DB030C" w:rsidP="00DB030C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Home Page </w:t>
      </w:r>
      <w:r w:rsidR="0075753B" w:rsidRPr="00125D48">
        <w:rPr>
          <w:noProof/>
          <w:lang w:val="bg-BG"/>
        </w:rPr>
        <w:t>(3</w:t>
      </w:r>
      <w:r w:rsidR="00CC4E0C" w:rsidRPr="00125D48">
        <w:rPr>
          <w:noProof/>
          <w:lang w:val="bg-BG"/>
        </w:rPr>
        <w:t>0 pts)</w:t>
      </w:r>
    </w:p>
    <w:p w14:paraId="5AB78EF1" w14:textId="671A79FD" w:rsidR="00387495" w:rsidRPr="00125D48" w:rsidRDefault="00DD74F9" w:rsidP="001D6EB9">
      <w:pPr>
        <w:rPr>
          <w:noProof/>
          <w:lang w:val="bg-BG"/>
        </w:rPr>
      </w:pPr>
      <w:r w:rsidRPr="00125D48">
        <w:rPr>
          <w:noProof/>
          <w:lang w:val="bg-BG"/>
        </w:rPr>
        <w:t>Successfully logged-</w:t>
      </w:r>
      <w:r w:rsidR="00083D6E" w:rsidRPr="00125D48">
        <w:rPr>
          <w:noProof/>
          <w:lang w:val="bg-BG"/>
        </w:rPr>
        <w:t xml:space="preserve">in </w:t>
      </w:r>
      <w:r w:rsidR="00041302" w:rsidRPr="00125D48">
        <w:rPr>
          <w:noProof/>
          <w:lang w:val="bg-BG"/>
        </w:rPr>
        <w:t xml:space="preserve">users should be welcomed by the </w:t>
      </w:r>
      <w:r w:rsidR="00A65357" w:rsidRPr="00125D48">
        <w:rPr>
          <w:rStyle w:val="CodeChar"/>
          <w:lang w:val="bg-BG"/>
        </w:rPr>
        <w:t>H</w:t>
      </w:r>
      <w:r w:rsidR="00041302" w:rsidRPr="00125D48">
        <w:rPr>
          <w:rStyle w:val="CodeChar"/>
          <w:lang w:val="bg-BG"/>
        </w:rPr>
        <w:t>ome</w:t>
      </w:r>
      <w:r w:rsidR="00041302" w:rsidRPr="00125D48">
        <w:rPr>
          <w:b/>
          <w:noProof/>
          <w:lang w:val="bg-BG"/>
        </w:rPr>
        <w:t xml:space="preserve"> </w:t>
      </w:r>
      <w:r w:rsidR="009546B5" w:rsidRPr="00125D48">
        <w:rPr>
          <w:rStyle w:val="CodeChar"/>
          <w:lang w:val="bg-BG"/>
        </w:rPr>
        <w:t>page</w:t>
      </w:r>
      <w:r w:rsidR="00041302" w:rsidRPr="00125D48">
        <w:rPr>
          <w:noProof/>
          <w:lang w:val="bg-BG"/>
        </w:rPr>
        <w:t>. They should be able to see all created</w:t>
      </w:r>
      <w:r w:rsidR="00E467F8" w:rsidRPr="00125D48">
        <w:rPr>
          <w:noProof/>
          <w:lang w:val="bg-BG"/>
        </w:rPr>
        <w:t xml:space="preserve"> (</w:t>
      </w:r>
      <w:r w:rsidR="00041302" w:rsidRPr="00125D48">
        <w:rPr>
          <w:noProof/>
          <w:lang w:val="bg-BG"/>
        </w:rPr>
        <w:t>organized</w:t>
      </w:r>
      <w:r w:rsidR="00E467F8" w:rsidRPr="00125D48">
        <w:rPr>
          <w:noProof/>
          <w:lang w:val="bg-BG"/>
        </w:rPr>
        <w:t>)</w:t>
      </w:r>
      <w:r w:rsidR="00041302" w:rsidRPr="00125D48">
        <w:rPr>
          <w:noProof/>
          <w:lang w:val="bg-BG"/>
        </w:rPr>
        <w:t xml:space="preserve"> events.</w:t>
      </w:r>
    </w:p>
    <w:p w14:paraId="7DC6C842" w14:textId="7BAAC654" w:rsidR="00387495" w:rsidRPr="00125D48" w:rsidRDefault="00387495" w:rsidP="00387495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61876C97" wp14:editId="567F8FFB">
            <wp:extent cx="4592505" cy="3073400"/>
            <wp:effectExtent l="19050" t="19050" r="1778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044" cy="3078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3B6D4" w14:textId="0D8DC6CB" w:rsidR="00041302" w:rsidRPr="00125D48" w:rsidRDefault="00041302" w:rsidP="001D6EB9">
      <w:pPr>
        <w:rPr>
          <w:noProof/>
          <w:lang w:val="bg-BG"/>
        </w:rPr>
      </w:pPr>
      <w:r w:rsidRPr="00125D48">
        <w:rPr>
          <w:noProof/>
          <w:lang w:val="bg-BG"/>
        </w:rPr>
        <w:t xml:space="preserve">If there are </w:t>
      </w:r>
      <w:r w:rsidR="0067257D" w:rsidRPr="00125D48">
        <w:rPr>
          <w:b/>
          <w:noProof/>
          <w:lang w:val="bg-BG"/>
        </w:rPr>
        <w:t>NO</w:t>
      </w:r>
      <w:r w:rsidR="0067257D" w:rsidRPr="00125D48">
        <w:rPr>
          <w:noProof/>
          <w:lang w:val="bg-BG"/>
        </w:rPr>
        <w:t xml:space="preserve"> </w:t>
      </w:r>
      <w:r w:rsidR="00083D6E" w:rsidRPr="00125D48">
        <w:rPr>
          <w:noProof/>
          <w:lang w:val="bg-BG"/>
        </w:rPr>
        <w:t>such</w:t>
      </w:r>
      <w:r w:rsidRPr="00125D48">
        <w:rPr>
          <w:noProof/>
          <w:lang w:val="bg-BG"/>
        </w:rPr>
        <w:t xml:space="preserve"> event</w:t>
      </w:r>
      <w:r w:rsidR="00083D6E" w:rsidRPr="00125D48">
        <w:rPr>
          <w:noProof/>
          <w:lang w:val="bg-BG"/>
        </w:rPr>
        <w:t xml:space="preserve">s, </w:t>
      </w:r>
      <w:r w:rsidRPr="00125D48">
        <w:rPr>
          <w:noProof/>
          <w:lang w:val="bg-BG"/>
        </w:rPr>
        <w:t>the following view</w:t>
      </w:r>
      <w:r w:rsidR="00083D6E" w:rsidRPr="00125D48">
        <w:rPr>
          <w:noProof/>
          <w:lang w:val="bg-BG"/>
        </w:rPr>
        <w:t xml:space="preserve"> should be displayed</w:t>
      </w:r>
      <w:r w:rsidR="00496F39" w:rsidRPr="00125D48">
        <w:rPr>
          <w:noProof/>
          <w:lang w:val="bg-BG"/>
        </w:rPr>
        <w:t>:</w:t>
      </w:r>
    </w:p>
    <w:p w14:paraId="482FB87A" w14:textId="200F56C1" w:rsidR="00041302" w:rsidRDefault="009A4C7E" w:rsidP="00603BBD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lastRenderedPageBreak/>
        <w:drawing>
          <wp:inline distT="0" distB="0" distL="0" distR="0" wp14:anchorId="418C350C" wp14:editId="17EB9250">
            <wp:extent cx="4491646" cy="2961640"/>
            <wp:effectExtent l="19050" t="19050" r="234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7771" cy="296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FE0AA" w14:textId="79A20AAF" w:rsidR="00ED5916" w:rsidRPr="00ED5916" w:rsidRDefault="00ED5916" w:rsidP="00603BBD">
      <w:pPr>
        <w:jc w:val="center"/>
        <w:rPr>
          <w:noProof/>
        </w:rPr>
      </w:pPr>
      <w:r>
        <w:rPr>
          <w:noProof/>
        </w:rPr>
        <w:t>[</w:t>
      </w:r>
      <w:r>
        <w:rPr>
          <w:rFonts w:ascii="Consolas" w:hAnsi="Consolas"/>
          <w:b/>
          <w:noProof/>
        </w:rPr>
        <w:t xml:space="preserve">Create the first </w:t>
      </w:r>
      <w:r w:rsidRPr="00ED5916">
        <w:rPr>
          <w:rFonts w:ascii="Consolas" w:hAnsi="Consolas"/>
          <w:b/>
          <w:noProof/>
        </w:rPr>
        <w:t>one?</w:t>
      </w:r>
      <w:r>
        <w:rPr>
          <w:noProof/>
        </w:rPr>
        <w:t xml:space="preserve">] </w:t>
      </w:r>
      <w:r w:rsidRPr="00ED5916">
        <w:rPr>
          <w:b/>
          <w:noProof/>
        </w:rPr>
        <w:t>button</w:t>
      </w:r>
      <w:r>
        <w:rPr>
          <w:b/>
          <w:noProof/>
        </w:rPr>
        <w:t xml:space="preserve"> </w:t>
      </w:r>
      <w:r>
        <w:rPr>
          <w:noProof/>
        </w:rPr>
        <w:t xml:space="preserve">should refer to the </w:t>
      </w:r>
      <w:r w:rsidRPr="00ED5916">
        <w:rPr>
          <w:b/>
          <w:noProof/>
        </w:rPr>
        <w:t>organize</w:t>
      </w:r>
      <w:r>
        <w:rPr>
          <w:noProof/>
        </w:rPr>
        <w:t xml:space="preserve"> </w:t>
      </w:r>
      <w:r w:rsidRPr="00ED5916">
        <w:rPr>
          <w:b/>
          <w:noProof/>
        </w:rPr>
        <w:t>event</w:t>
      </w:r>
      <w:r>
        <w:rPr>
          <w:noProof/>
        </w:rPr>
        <w:t xml:space="preserve"> </w:t>
      </w:r>
      <w:r w:rsidRPr="00ED5916">
        <w:rPr>
          <w:b/>
          <w:noProof/>
        </w:rPr>
        <w:t>form</w:t>
      </w:r>
    </w:p>
    <w:p w14:paraId="068E9FA4" w14:textId="407EA68D" w:rsidR="00C7421E" w:rsidRPr="00125D48" w:rsidRDefault="00C7421E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Org</w:t>
      </w:r>
      <w:r w:rsidR="00DB030C" w:rsidRPr="00125D48">
        <w:rPr>
          <w:noProof/>
          <w:lang w:val="bg-BG"/>
        </w:rPr>
        <w:t xml:space="preserve">anize Event </w:t>
      </w:r>
      <w:r w:rsidR="008B0FB8" w:rsidRPr="00125D48">
        <w:rPr>
          <w:noProof/>
          <w:lang w:val="bg-BG"/>
        </w:rPr>
        <w:t>(10 pts)</w:t>
      </w:r>
    </w:p>
    <w:p w14:paraId="55C8586C" w14:textId="6365584E" w:rsidR="00E678A2" w:rsidRPr="00125D48" w:rsidRDefault="00E678A2" w:rsidP="00E678A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Create (organize) </w:t>
      </w:r>
      <w:r w:rsidRPr="00125D48">
        <w:rPr>
          <w:noProof/>
          <w:lang w:val="bg-BG"/>
        </w:rPr>
        <w:t xml:space="preserve">events. </w:t>
      </w:r>
    </w:p>
    <w:p w14:paraId="11799F5C" w14:textId="2D6CDBA6" w:rsidR="005665E2" w:rsidRPr="00125D48" w:rsidRDefault="00CD4C29" w:rsidP="008C7901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Pr="00125D48">
        <w:rPr>
          <w:rStyle w:val="CodeChar"/>
          <w:lang w:val="bg-BG"/>
        </w:rPr>
        <w:t>Organize</w:t>
      </w:r>
      <w:r w:rsidR="00072842"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Event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in the</w:t>
      </w:r>
      <w:r w:rsidRPr="00125D48">
        <w:rPr>
          <w:b/>
          <w:noProof/>
          <w:lang w:val="bg-BG"/>
        </w:rPr>
        <w:t xml:space="preserve"> NavBar</w:t>
      </w:r>
      <w:r w:rsidRPr="00125D48">
        <w:rPr>
          <w:noProof/>
          <w:lang w:val="bg-BG"/>
        </w:rPr>
        <w:t xml:space="preserve"> </w:t>
      </w:r>
      <w:r w:rsidR="005665E2" w:rsidRPr="00125D48">
        <w:rPr>
          <w:noProof/>
          <w:lang w:val="bg-BG"/>
        </w:rPr>
        <w:t xml:space="preserve">should </w:t>
      </w:r>
      <w:r w:rsidR="005665E2" w:rsidRPr="00125D48">
        <w:rPr>
          <w:b/>
          <w:bCs/>
          <w:noProof/>
          <w:lang w:val="bg-BG"/>
        </w:rPr>
        <w:t>display</w:t>
      </w:r>
      <w:r w:rsidR="005665E2" w:rsidRPr="00125D48">
        <w:rPr>
          <w:noProof/>
          <w:lang w:val="bg-BG"/>
        </w:rPr>
        <w:t xml:space="preserve"> the </w:t>
      </w:r>
      <w:r w:rsidR="005665E2" w:rsidRPr="00125D48">
        <w:rPr>
          <w:rStyle w:val="CodeChar"/>
          <w:lang w:val="bg-BG"/>
        </w:rPr>
        <w:t>Organize</w:t>
      </w:r>
      <w:r w:rsidR="00072842" w:rsidRPr="00125D48">
        <w:rPr>
          <w:noProof/>
          <w:lang w:val="bg-BG"/>
        </w:rPr>
        <w:t xml:space="preserve"> </w:t>
      </w:r>
      <w:r w:rsidR="005665E2" w:rsidRPr="00125D48">
        <w:rPr>
          <w:rStyle w:val="CodeChar"/>
          <w:lang w:val="bg-BG"/>
        </w:rPr>
        <w:t>Event</w:t>
      </w:r>
      <w:r w:rsidR="000F3B7D" w:rsidRPr="00125D48">
        <w:rPr>
          <w:noProof/>
          <w:lang w:val="bg-BG"/>
        </w:rPr>
        <w:t xml:space="preserve"> </w:t>
      </w:r>
      <w:r w:rsidR="005665E2" w:rsidRPr="00125D48">
        <w:rPr>
          <w:rStyle w:val="CodeChar"/>
          <w:lang w:val="bg-BG"/>
        </w:rPr>
        <w:t>page</w:t>
      </w:r>
      <w:r w:rsidR="00D13C3F" w:rsidRPr="00125D48">
        <w:rPr>
          <w:noProof/>
          <w:lang w:val="bg-BG"/>
        </w:rPr>
        <w:t>.</w:t>
      </w:r>
    </w:p>
    <w:p w14:paraId="0A1087FE" w14:textId="77777777" w:rsidR="00D13C3F" w:rsidRPr="00125D48" w:rsidRDefault="00D13C3F" w:rsidP="00D13C3F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>The form should contain the following validations:</w:t>
      </w:r>
    </w:p>
    <w:p w14:paraId="5282B2B2" w14:textId="77777777" w:rsidR="00D13C3F" w:rsidRPr="00125D48" w:rsidRDefault="00D13C3F" w:rsidP="008C7901">
      <w:pPr>
        <w:rPr>
          <w:noProof/>
          <w:lang w:val="bg-BG"/>
        </w:rPr>
      </w:pPr>
    </w:p>
    <w:p w14:paraId="143AAE20" w14:textId="38DC9709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event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name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6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14:paraId="56F9F9FB" w14:textId="6A2DAEFB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date</w:t>
      </w:r>
      <w:r w:rsidRPr="00125D48">
        <w:rPr>
          <w:noProof/>
          <w:lang w:val="bg-BG"/>
        </w:rPr>
        <w:t xml:space="preserve"> should be </w:t>
      </w:r>
      <w:r w:rsidR="00EB3E02" w:rsidRPr="00125D48">
        <w:rPr>
          <w:noProof/>
          <w:lang w:val="bg-BG"/>
        </w:rPr>
        <w:t xml:space="preserve">in </w:t>
      </w:r>
      <w:r w:rsidR="00EB3E02" w:rsidRPr="00125D48">
        <w:rPr>
          <w:b/>
          <w:noProof/>
          <w:lang w:val="bg-BG"/>
        </w:rPr>
        <w:t>string</w:t>
      </w:r>
      <w:r w:rsidRPr="00125D48">
        <w:rPr>
          <w:b/>
          <w:noProof/>
          <w:lang w:val="bg-BG"/>
        </w:rPr>
        <w:t xml:space="preserve"> </w:t>
      </w:r>
      <w:r w:rsidR="00EB3E02" w:rsidRPr="00125D48">
        <w:rPr>
          <w:noProof/>
          <w:lang w:val="bg-BG"/>
        </w:rPr>
        <w:t>format</w:t>
      </w:r>
      <w:r w:rsidR="0040235E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>(</w:t>
      </w:r>
      <w:r w:rsidR="00484C0C" w:rsidRPr="00125D48">
        <w:rPr>
          <w:noProof/>
          <w:lang w:val="bg-BG"/>
        </w:rPr>
        <w:t>24 February; 24 March - 10 PM;</w:t>
      </w:r>
      <w:r w:rsidRPr="00125D48">
        <w:rPr>
          <w:noProof/>
          <w:lang w:val="bg-BG"/>
        </w:rPr>
        <w:t>)</w:t>
      </w:r>
      <w:r w:rsidR="00456C73" w:rsidRPr="00125D48">
        <w:rPr>
          <w:noProof/>
          <w:lang w:val="bg-BG"/>
        </w:rPr>
        <w:t>.</w:t>
      </w:r>
    </w:p>
    <w:p w14:paraId="2A36AC1C" w14:textId="34735A1A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10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14:paraId="0E7587A4" w14:textId="48547914" w:rsidR="00AB1815" w:rsidRPr="00125D48" w:rsidRDefault="00AB1815" w:rsidP="00AB1815">
      <w:pPr>
        <w:pStyle w:val="ListParagraph"/>
        <w:numPr>
          <w:ilvl w:val="1"/>
          <w:numId w:val="29"/>
        </w:numPr>
        <w:rPr>
          <w:rFonts w:ascii="Consolas" w:hAnsi="Consolas"/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image</w:t>
      </w:r>
      <w:r w:rsidRPr="00125D48">
        <w:rPr>
          <w:noProof/>
          <w:lang w:val="bg-BG"/>
        </w:rPr>
        <w:t xml:space="preserve"> should start with </w:t>
      </w:r>
      <w:r w:rsidRPr="00125D48">
        <w:rPr>
          <w:rFonts w:ascii="Consolas" w:hAnsi="Consolas"/>
          <w:b/>
          <w:noProof/>
          <w:lang w:val="bg-BG"/>
        </w:rPr>
        <w:t>"http://"</w:t>
      </w:r>
      <w:r w:rsidRPr="00125D48">
        <w:rPr>
          <w:noProof/>
          <w:lang w:val="bg-BG"/>
        </w:rPr>
        <w:t xml:space="preserve"> or </w:t>
      </w:r>
      <w:r w:rsidRPr="00125D48">
        <w:rPr>
          <w:rFonts w:ascii="Consolas" w:hAnsi="Consolas"/>
          <w:b/>
          <w:noProof/>
          <w:lang w:val="bg-BG"/>
        </w:rPr>
        <w:t>"https://"</w:t>
      </w:r>
      <w:r w:rsidR="00456C73" w:rsidRPr="00125D48">
        <w:rPr>
          <w:noProof/>
          <w:lang w:val="bg-BG"/>
        </w:rPr>
        <w:t>.</w:t>
      </w:r>
    </w:p>
    <w:p w14:paraId="0030EC5C" w14:textId="45BE697E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b/>
          <w:noProof/>
          <w:lang w:val="bg-BG"/>
        </w:rPr>
        <w:t>By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default</w:t>
      </w:r>
      <w:r w:rsidRPr="00125D48">
        <w:rPr>
          <w:noProof/>
          <w:lang w:val="bg-BG"/>
        </w:rPr>
        <w:t>, every newly created event must have additional info</w:t>
      </w:r>
      <w:r w:rsidR="00484C0C" w:rsidRPr="00125D48">
        <w:rPr>
          <w:noProof/>
          <w:lang w:val="bg-BG"/>
        </w:rPr>
        <w:t>rmation</w:t>
      </w:r>
      <w:r w:rsidR="00456C73" w:rsidRPr="00125D48">
        <w:rPr>
          <w:noProof/>
          <w:lang w:val="bg-BG"/>
        </w:rPr>
        <w:t>:</w:t>
      </w:r>
    </w:p>
    <w:p w14:paraId="21C34DEB" w14:textId="53DCE80B" w:rsidR="00484C0C" w:rsidRPr="00125D48" w:rsidRDefault="00456C73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 w:rsidRPr="00125D48">
        <w:rPr>
          <w:b/>
          <w:noProof/>
          <w:lang w:val="bg-BG"/>
        </w:rPr>
        <w:t>O</w:t>
      </w:r>
      <w:r w:rsidR="00484C0C" w:rsidRPr="00125D48">
        <w:rPr>
          <w:b/>
          <w:noProof/>
          <w:lang w:val="bg-BG"/>
        </w:rPr>
        <w:t xml:space="preserve">rganizer: </w:t>
      </w:r>
      <w:r w:rsidR="00484C0C" w:rsidRPr="00125D48">
        <w:rPr>
          <w:noProof/>
          <w:lang w:val="bg-BG"/>
        </w:rPr>
        <w:t>string representing the current event creator</w:t>
      </w:r>
      <w:r w:rsidR="00672DDB" w:rsidRPr="00125D48">
        <w:rPr>
          <w:noProof/>
          <w:lang w:val="bg-BG"/>
        </w:rPr>
        <w:t>;</w:t>
      </w:r>
    </w:p>
    <w:p w14:paraId="7DB4E8F8" w14:textId="58035E32" w:rsidR="00484C0C" w:rsidRPr="00125D48" w:rsidRDefault="00456C73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 w:rsidRPr="00125D48">
        <w:rPr>
          <w:b/>
          <w:noProof/>
          <w:lang w:val="bg-BG"/>
        </w:rPr>
        <w:t>P</w:t>
      </w:r>
      <w:r w:rsidR="00484C0C" w:rsidRPr="00125D48">
        <w:rPr>
          <w:b/>
          <w:noProof/>
          <w:lang w:val="bg-BG"/>
        </w:rPr>
        <w:t xml:space="preserve">eople interested in: </w:t>
      </w:r>
      <w:r w:rsidR="00484C0C" w:rsidRPr="00125D48">
        <w:rPr>
          <w:noProof/>
          <w:lang w:val="bg-BG"/>
        </w:rPr>
        <w:t xml:space="preserve">number starting </w:t>
      </w:r>
      <w:r w:rsidR="00827F82" w:rsidRPr="00125D48">
        <w:rPr>
          <w:noProof/>
          <w:lang w:val="bg-BG"/>
        </w:rPr>
        <w:t xml:space="preserve">from </w:t>
      </w:r>
      <w:r w:rsidR="00484C0C" w:rsidRPr="00125D48">
        <w:rPr>
          <w:noProof/>
          <w:lang w:val="bg-BG"/>
        </w:rPr>
        <w:t>0;</w:t>
      </w:r>
    </w:p>
    <w:p w14:paraId="4663C0F1" w14:textId="25106742" w:rsidR="00484C0C" w:rsidRPr="00125D48" w:rsidRDefault="00AB1815" w:rsidP="00484C0C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484C0C" w:rsidRPr="00125D48">
        <w:rPr>
          <w:noProof/>
          <w:lang w:val="bg-BG"/>
        </w:rPr>
        <w:t>event</w:t>
      </w:r>
      <w:r w:rsidRPr="00125D48">
        <w:rPr>
          <w:noProof/>
          <w:lang w:val="bg-BG"/>
        </w:rPr>
        <w:t xml:space="preserve"> creation,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484C0C" w:rsidRPr="00125D48">
        <w:rPr>
          <w:rFonts w:ascii="Consolas" w:hAnsi="Consolas"/>
          <w:b/>
          <w:noProof/>
          <w:lang w:val="bg-BG"/>
        </w:rPr>
        <w:t>Event</w:t>
      </w:r>
      <w:r w:rsidR="007462D3" w:rsidRPr="00125D48">
        <w:rPr>
          <w:b/>
          <w:noProof/>
          <w:lang w:val="bg-BG"/>
        </w:rPr>
        <w:t xml:space="preserve"> </w:t>
      </w:r>
      <w:r w:rsidRPr="00125D48">
        <w:rPr>
          <w:rFonts w:ascii="Consolas" w:hAnsi="Consolas"/>
          <w:b/>
          <w:noProof/>
          <w:lang w:val="bg-BG"/>
        </w:rPr>
        <w:t>created successfully."</w:t>
      </w:r>
      <w:r w:rsidRPr="00125D48">
        <w:rPr>
          <w:noProof/>
          <w:lang w:val="bg-BG"/>
        </w:rPr>
        <w:t xml:space="preserve"> should be displayed </w:t>
      </w:r>
      <w:r w:rsidR="0040270C" w:rsidRPr="00125D48">
        <w:rPr>
          <w:noProof/>
          <w:lang w:val="bg-BG"/>
        </w:rPr>
        <w:t xml:space="preserve">and the </w:t>
      </w:r>
      <w:r w:rsidR="0040270C" w:rsidRPr="00125D48">
        <w:rPr>
          <w:rStyle w:val="CodeChar"/>
          <w:lang w:val="bg-BG"/>
        </w:rPr>
        <w:t>Home</w:t>
      </w:r>
      <w:r w:rsidR="0040270C" w:rsidRPr="00125D48">
        <w:rPr>
          <w:noProof/>
          <w:lang w:val="bg-BG"/>
        </w:rPr>
        <w:t xml:space="preserve"> </w:t>
      </w:r>
      <w:r w:rsidR="0040270C" w:rsidRPr="00125D48">
        <w:rPr>
          <w:rStyle w:val="CodeChar"/>
          <w:lang w:val="bg-BG"/>
        </w:rPr>
        <w:t>page</w:t>
      </w:r>
      <w:r w:rsidR="0040270C" w:rsidRPr="00125D48">
        <w:rPr>
          <w:b/>
          <w:noProof/>
          <w:lang w:val="bg-BG"/>
        </w:rPr>
        <w:t xml:space="preserve"> </w:t>
      </w:r>
      <w:r w:rsidR="0040270C" w:rsidRPr="00125D48">
        <w:rPr>
          <w:noProof/>
          <w:lang w:val="bg-BG"/>
        </w:rPr>
        <w:t>should be shown.</w:t>
      </w:r>
    </w:p>
    <w:p w14:paraId="60BD594D" w14:textId="194D2896" w:rsidR="00AB1815" w:rsidRPr="00125D48" w:rsidRDefault="00AB1815" w:rsidP="00AB1815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inputs </w:t>
      </w:r>
      <w:r w:rsidR="00585FA8" w:rsidRPr="00125D48">
        <w:rPr>
          <w:noProof/>
          <w:lang w:val="bg-BG"/>
        </w:rPr>
        <w:t xml:space="preserve">fields </w:t>
      </w:r>
      <w:r w:rsidRPr="00125D48">
        <w:rPr>
          <w:noProof/>
          <w:lang w:val="bg-BG"/>
        </w:rPr>
        <w:t xml:space="preserve">in the form </w:t>
      </w:r>
      <w:r w:rsidRPr="00125D48">
        <w:rPr>
          <w:b/>
          <w:noProof/>
          <w:lang w:val="bg-BG"/>
        </w:rPr>
        <w:t>should be cleared</w:t>
      </w:r>
      <w:r w:rsidR="00585FA8" w:rsidRPr="00125D48">
        <w:rPr>
          <w:b/>
          <w:noProof/>
          <w:lang w:val="bg-BG"/>
        </w:rPr>
        <w:t>.</w:t>
      </w:r>
    </w:p>
    <w:p w14:paraId="6BDA509F" w14:textId="5B1A005E" w:rsidR="00827F82" w:rsidRPr="00125D48" w:rsidRDefault="00484C0C" w:rsidP="00C11861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BA3109" w:rsidRPr="00125D48">
        <w:rPr>
          <w:noProof/>
          <w:lang w:val="bg-BG"/>
        </w:rPr>
        <w:t xml:space="preserve">newly organizer event should be stored in the </w:t>
      </w:r>
      <w:r w:rsidR="00F8523D" w:rsidRPr="00125D48">
        <w:rPr>
          <w:noProof/>
          <w:lang w:val="bg-BG"/>
        </w:rPr>
        <w:t>K</w:t>
      </w:r>
      <w:r w:rsidR="00BA3109" w:rsidRPr="00125D48">
        <w:rPr>
          <w:noProof/>
          <w:lang w:val="bg-BG"/>
        </w:rPr>
        <w:t>in</w:t>
      </w:r>
      <w:r w:rsidR="00F8523D" w:rsidRPr="00125D48">
        <w:rPr>
          <w:noProof/>
          <w:lang w:val="bg-BG"/>
        </w:rPr>
        <w:t>v</w:t>
      </w:r>
      <w:r w:rsidR="00BA3109" w:rsidRPr="00125D48">
        <w:rPr>
          <w:noProof/>
          <w:lang w:val="bg-BG"/>
        </w:rPr>
        <w:t>ey collection "</w:t>
      </w:r>
      <w:r w:rsidR="00BA3109" w:rsidRPr="00125D48">
        <w:rPr>
          <w:rStyle w:val="CodeChar"/>
          <w:lang w:val="bg-BG"/>
        </w:rPr>
        <w:t>events</w:t>
      </w:r>
      <w:r w:rsidR="00BA3109" w:rsidRPr="00125D48">
        <w:rPr>
          <w:noProof/>
          <w:lang w:val="bg-BG"/>
        </w:rPr>
        <w:t>".</w:t>
      </w:r>
    </w:p>
    <w:p w14:paraId="16FDECE7" w14:textId="508519DA" w:rsidR="009A4C7E" w:rsidRPr="00125D48" w:rsidRDefault="009A4C7E" w:rsidP="003177FD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lastRenderedPageBreak/>
        <w:drawing>
          <wp:inline distT="0" distB="0" distL="0" distR="0" wp14:anchorId="3F085996" wp14:editId="1A5C9034">
            <wp:extent cx="3894767" cy="2971800"/>
            <wp:effectExtent l="19050" t="19050" r="1079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2956" cy="298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900E7" w14:textId="2A4AADD6" w:rsidR="008018D8" w:rsidRPr="00125D48" w:rsidRDefault="00BA3109" w:rsidP="003177FD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36D8A8AA" wp14:editId="1B5DC204">
            <wp:extent cx="4241800" cy="809035"/>
            <wp:effectExtent l="19050" t="19050" r="2540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9763" cy="82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D3DCA" w14:textId="3844F48D" w:rsidR="008018D8" w:rsidRPr="00125D48" w:rsidRDefault="002E5025" w:rsidP="00F0280A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77B8DA4E" wp14:editId="1A77CE3E">
            <wp:extent cx="3746883" cy="2936240"/>
            <wp:effectExtent l="19050" t="19050" r="25400" b="165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5117" cy="2950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4EFA5" w14:textId="56458386" w:rsidR="00027345" w:rsidRPr="00125D48" w:rsidRDefault="00027345" w:rsidP="00027345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Details Event </w:t>
      </w:r>
      <w:r w:rsidR="008B0FB8" w:rsidRPr="00125D48">
        <w:rPr>
          <w:noProof/>
          <w:lang w:val="bg-BG"/>
        </w:rPr>
        <w:t>(5 pts)</w:t>
      </w:r>
    </w:p>
    <w:p w14:paraId="43D38179" w14:textId="41C3F0A0" w:rsidR="007C3AD2" w:rsidRPr="00125D48" w:rsidRDefault="007C3AD2" w:rsidP="007C3AD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view details </w:t>
      </w:r>
      <w:r w:rsidRPr="00125D48">
        <w:rPr>
          <w:bCs/>
          <w:noProof/>
          <w:lang w:val="bg-BG"/>
        </w:rPr>
        <w:t>about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events. </w:t>
      </w:r>
    </w:p>
    <w:p w14:paraId="60E61800" w14:textId="342564B9" w:rsidR="003A6B23" w:rsidRPr="00125D48" w:rsidRDefault="003A6B23" w:rsidP="003A6B23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Pr="00125D48">
        <w:rPr>
          <w:rStyle w:val="CodeChar"/>
          <w:lang w:val="bg-BG"/>
        </w:rPr>
        <w:t>More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in of a </w:t>
      </w:r>
      <w:r w:rsidRPr="00125D48">
        <w:rPr>
          <w:b/>
          <w:noProof/>
          <w:lang w:val="bg-BG"/>
        </w:rPr>
        <w:t>particular event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Pr="00125D48">
        <w:rPr>
          <w:b/>
          <w:bCs/>
          <w:noProof/>
          <w:lang w:val="bg-BG"/>
        </w:rPr>
        <w:t>display</w:t>
      </w:r>
      <w:r w:rsidRPr="00125D48">
        <w:rPr>
          <w:noProof/>
          <w:lang w:val="bg-BG"/>
        </w:rPr>
        <w:t xml:space="preserve"> the </w:t>
      </w:r>
      <w:r w:rsidR="007F6062" w:rsidRPr="00125D48">
        <w:rPr>
          <w:rStyle w:val="CodeChar"/>
          <w:lang w:val="bg-BG"/>
        </w:rPr>
        <w:t>Event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.</w:t>
      </w:r>
    </w:p>
    <w:p w14:paraId="1CC1A8D8" w14:textId="5436DF67" w:rsidR="003A2DD5" w:rsidRPr="00125D48" w:rsidRDefault="006D7358" w:rsidP="006D7358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If </w:t>
      </w:r>
      <w:r w:rsidR="003A2DD5" w:rsidRPr="00125D48">
        <w:rPr>
          <w:noProof/>
          <w:lang w:val="bg-BG"/>
        </w:rPr>
        <w:t>the currently logged</w:t>
      </w:r>
      <w:r w:rsidR="00551FCC" w:rsidRPr="00125D48">
        <w:rPr>
          <w:noProof/>
          <w:lang w:val="bg-BG"/>
        </w:rPr>
        <w:t>-in</w:t>
      </w:r>
      <w:r w:rsidR="003A2DD5" w:rsidRPr="00125D48">
        <w:rPr>
          <w:noProof/>
          <w:lang w:val="bg-BG"/>
        </w:rPr>
        <w:t xml:space="preserve"> user is the organizer of the event, </w:t>
      </w:r>
      <w:r w:rsidR="001F0288" w:rsidRPr="00125D48">
        <w:rPr>
          <w:noProof/>
          <w:lang w:val="bg-BG"/>
        </w:rPr>
        <w:t>the</w:t>
      </w:r>
      <w:r w:rsidR="003A2DD5" w:rsidRPr="00125D48">
        <w:rPr>
          <w:noProof/>
          <w:lang w:val="bg-BG"/>
        </w:rPr>
        <w:t xml:space="preserve"> </w:t>
      </w:r>
      <w:r w:rsidR="00572F23" w:rsidRPr="00125D48">
        <w:rPr>
          <w:noProof/>
          <w:lang w:val="bg-BG"/>
        </w:rPr>
        <w:t>[</w:t>
      </w:r>
      <w:r w:rsidR="00572F23" w:rsidRPr="00125D48">
        <w:rPr>
          <w:rStyle w:val="CodeChar"/>
          <w:lang w:val="bg-BG"/>
        </w:rPr>
        <w:t>Edit</w:t>
      </w:r>
      <w:r w:rsidR="00572F23" w:rsidRPr="00125D48">
        <w:rPr>
          <w:noProof/>
          <w:lang w:val="bg-BG"/>
        </w:rPr>
        <w:t xml:space="preserve">] </w:t>
      </w:r>
      <w:r w:rsidR="003A2DD5" w:rsidRPr="00125D48">
        <w:rPr>
          <w:noProof/>
          <w:lang w:val="bg-BG"/>
        </w:rPr>
        <w:t xml:space="preserve">and </w:t>
      </w:r>
      <w:r w:rsidR="00572F23" w:rsidRPr="00125D48">
        <w:rPr>
          <w:noProof/>
          <w:lang w:val="bg-BG"/>
        </w:rPr>
        <w:t>[</w:t>
      </w:r>
      <w:r w:rsidR="00572F23" w:rsidRPr="00125D48">
        <w:rPr>
          <w:rStyle w:val="CodeChar"/>
          <w:lang w:val="bg-BG"/>
        </w:rPr>
        <w:t>Close</w:t>
      </w:r>
      <w:r w:rsidR="00572F23" w:rsidRPr="00125D48">
        <w:rPr>
          <w:noProof/>
          <w:lang w:val="bg-BG"/>
        </w:rPr>
        <w:t xml:space="preserve">] </w:t>
      </w:r>
      <w:r w:rsidR="003A2DD5" w:rsidRPr="00125D48">
        <w:rPr>
          <w:b/>
          <w:noProof/>
          <w:lang w:val="bg-BG"/>
        </w:rPr>
        <w:t>buttons</w:t>
      </w:r>
      <w:r w:rsidR="001F0288" w:rsidRPr="00125D48">
        <w:rPr>
          <w:b/>
          <w:noProof/>
          <w:lang w:val="bg-BG"/>
        </w:rPr>
        <w:t xml:space="preserve"> </w:t>
      </w:r>
      <w:r w:rsidR="001F0288" w:rsidRPr="00125D48">
        <w:rPr>
          <w:noProof/>
          <w:lang w:val="bg-BG"/>
        </w:rPr>
        <w:t xml:space="preserve">should be </w:t>
      </w:r>
      <w:r w:rsidR="00AD34A4" w:rsidRPr="00125D48">
        <w:rPr>
          <w:noProof/>
          <w:lang w:val="bg-BG"/>
        </w:rPr>
        <w:t>set to</w:t>
      </w:r>
      <w:r w:rsidR="00AD34A4" w:rsidRPr="00125D48">
        <w:rPr>
          <w:b/>
          <w:noProof/>
          <w:lang w:val="bg-BG"/>
        </w:rPr>
        <w:t xml:space="preserve"> </w:t>
      </w:r>
      <w:r w:rsidR="001F0288" w:rsidRPr="00125D48">
        <w:rPr>
          <w:b/>
          <w:noProof/>
          <w:lang w:val="bg-BG"/>
        </w:rPr>
        <w:t>visible</w:t>
      </w:r>
      <w:r w:rsidR="003A2DD5" w:rsidRPr="00125D48">
        <w:rPr>
          <w:noProof/>
          <w:lang w:val="bg-BG"/>
        </w:rPr>
        <w:t xml:space="preserve">, otherwise there </w:t>
      </w:r>
      <w:r w:rsidR="001F0288" w:rsidRPr="00125D48">
        <w:rPr>
          <w:noProof/>
          <w:lang w:val="bg-BG"/>
        </w:rPr>
        <w:t xml:space="preserve">should </w:t>
      </w:r>
      <w:r w:rsidR="003A2DD5" w:rsidRPr="00125D48">
        <w:rPr>
          <w:noProof/>
          <w:lang w:val="bg-BG"/>
        </w:rPr>
        <w:t xml:space="preserve">be only 1 button </w:t>
      </w:r>
      <w:r w:rsidR="006D40D9" w:rsidRPr="00125D48">
        <w:rPr>
          <w:noProof/>
          <w:lang w:val="bg-BG"/>
        </w:rPr>
        <w:t>[</w:t>
      </w:r>
      <w:r w:rsidR="006D40D9" w:rsidRPr="00125D48">
        <w:rPr>
          <w:rStyle w:val="CodeChar"/>
          <w:lang w:val="bg-BG"/>
        </w:rPr>
        <w:t>Join</w:t>
      </w:r>
      <w:r w:rsidR="006D40D9" w:rsidRPr="00125D48">
        <w:rPr>
          <w:noProof/>
          <w:lang w:val="bg-BG"/>
        </w:rPr>
        <w:t>]</w:t>
      </w:r>
      <w:r w:rsidR="003A2DD5" w:rsidRPr="00125D48">
        <w:rPr>
          <w:noProof/>
          <w:lang w:val="bg-BG"/>
        </w:rPr>
        <w:t>.</w:t>
      </w:r>
    </w:p>
    <w:p w14:paraId="06C0EF87" w14:textId="17707B01" w:rsidR="00027345" w:rsidRPr="00125D48" w:rsidRDefault="00027345" w:rsidP="003A2DD5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2A784072" wp14:editId="43CC573B">
            <wp:extent cx="3927390" cy="3300412"/>
            <wp:effectExtent l="19050" t="19050" r="16510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83" cy="33243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EAE57" w14:textId="0B227B96" w:rsidR="00AB1815" w:rsidRPr="00125D48" w:rsidRDefault="003A2DD5" w:rsidP="00D821DF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08C54C0D" wp14:editId="76A97D5F">
            <wp:extent cx="3749875" cy="3205162"/>
            <wp:effectExtent l="19050" t="19050" r="22225" b="146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3"/>
                    <a:stretch/>
                  </pic:blipFill>
                  <pic:spPr bwMode="auto">
                    <a:xfrm>
                      <a:off x="0" y="0"/>
                      <a:ext cx="3763641" cy="32169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D4AAB" w14:textId="00BFED68" w:rsidR="007D3B36" w:rsidRPr="00125D48" w:rsidRDefault="00DB030C" w:rsidP="003A2DD5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Edit Event </w:t>
      </w:r>
      <w:r w:rsidR="00FD5D59" w:rsidRPr="00125D48">
        <w:rPr>
          <w:noProof/>
          <w:lang w:val="bg-BG"/>
        </w:rPr>
        <w:t>(</w:t>
      </w:r>
      <w:r w:rsidR="0075753B" w:rsidRPr="00125D48">
        <w:rPr>
          <w:noProof/>
          <w:lang w:val="bg-BG"/>
        </w:rPr>
        <w:t>5</w:t>
      </w:r>
      <w:r w:rsidR="00FD5D59" w:rsidRPr="00125D48">
        <w:rPr>
          <w:noProof/>
          <w:lang w:val="bg-BG"/>
        </w:rPr>
        <w:t xml:space="preserve"> pts)</w:t>
      </w:r>
    </w:p>
    <w:p w14:paraId="07B3C8EF" w14:textId="6368A518" w:rsidR="008D69CE" w:rsidRPr="00125D48" w:rsidRDefault="008D69CE" w:rsidP="008D69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edit </w:t>
      </w:r>
      <w:r w:rsidRPr="00125D48">
        <w:rPr>
          <w:noProof/>
          <w:lang w:val="bg-BG"/>
        </w:rPr>
        <w:t xml:space="preserve">their </w:t>
      </w:r>
      <w:r w:rsidRPr="00125D48">
        <w:rPr>
          <w:b/>
          <w:noProof/>
          <w:lang w:val="bg-BG"/>
        </w:rPr>
        <w:t>own</w:t>
      </w:r>
      <w:r w:rsidRPr="00125D48">
        <w:rPr>
          <w:noProof/>
          <w:lang w:val="bg-BG"/>
        </w:rPr>
        <w:t xml:space="preserve"> events. </w:t>
      </w:r>
    </w:p>
    <w:p w14:paraId="2BFEEF03" w14:textId="588A32BB" w:rsidR="00486E9B" w:rsidRPr="00125D48" w:rsidRDefault="00486E9B" w:rsidP="00486E9B">
      <w:p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Clicking the </w:t>
      </w:r>
      <w:r w:rsidRPr="00125D48">
        <w:rPr>
          <w:bCs/>
          <w:noProof/>
          <w:lang w:val="bg-BG"/>
        </w:rPr>
        <w:t>[</w:t>
      </w:r>
      <w:r w:rsidRPr="00125D48">
        <w:rPr>
          <w:rStyle w:val="CodeChar"/>
          <w:lang w:val="bg-BG"/>
        </w:rPr>
        <w:t>Edit</w:t>
      </w:r>
      <w:r w:rsidRPr="00125D48">
        <w:rPr>
          <w:b/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the</w:t>
      </w:r>
      <w:r w:rsidRPr="00125D48">
        <w:rPr>
          <w:b/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event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 w:rsidR="009C6A8E" w:rsidRPr="00125D48">
        <w:rPr>
          <w:b/>
          <w:noProof/>
          <w:lang w:val="bg-BG"/>
        </w:rPr>
        <w:t>event</w:t>
      </w:r>
      <w:r w:rsidRPr="00125D48">
        <w:rPr>
          <w:bCs/>
          <w:noProof/>
          <w:lang w:val="bg-BG"/>
        </w:rPr>
        <w:t xml:space="preserve"> on the </w:t>
      </w:r>
      <w:r w:rsidR="00001744" w:rsidRPr="00125D48">
        <w:rPr>
          <w:rStyle w:val="CodeChar"/>
          <w:lang w:val="bg-BG"/>
        </w:rPr>
        <w:t>Event</w:t>
      </w:r>
      <w:r w:rsidR="00001744" w:rsidRPr="00125D48">
        <w:rPr>
          <w:noProof/>
          <w:lang w:val="bg-BG"/>
        </w:rPr>
        <w:t xml:space="preserve"> </w:t>
      </w:r>
      <w:r w:rsidR="00001744"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Pr="00125D48">
        <w:rPr>
          <w:b/>
          <w:bCs/>
          <w:noProof/>
          <w:lang w:val="bg-BG"/>
        </w:rPr>
        <w:t>display</w:t>
      </w:r>
      <w:r w:rsidRPr="00125D48">
        <w:rPr>
          <w:noProof/>
          <w:lang w:val="bg-BG"/>
        </w:rPr>
        <w:t xml:space="preserve"> the </w:t>
      </w:r>
      <w:r w:rsidRPr="00125D48">
        <w:rPr>
          <w:rStyle w:val="CodeChar"/>
          <w:lang w:val="bg-BG"/>
        </w:rPr>
        <w:t>Edit</w:t>
      </w:r>
      <w:r w:rsidR="00AD4E6D" w:rsidRPr="00125D48">
        <w:rPr>
          <w:noProof/>
          <w:lang w:val="bg-BG"/>
        </w:rPr>
        <w:t xml:space="preserve"> </w:t>
      </w:r>
      <w:r w:rsidR="00AD4E6D" w:rsidRPr="00125D48">
        <w:rPr>
          <w:rStyle w:val="CodeChar"/>
          <w:lang w:val="bg-BG"/>
        </w:rPr>
        <w:t>Event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:</w:t>
      </w:r>
    </w:p>
    <w:p w14:paraId="48C916BC" w14:textId="6A96D85C" w:rsidR="00043CEA" w:rsidRPr="00125D48" w:rsidRDefault="00043CEA" w:rsidP="008C2FE6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37F72321" wp14:editId="4DA163E2">
            <wp:extent cx="4165483" cy="3090863"/>
            <wp:effectExtent l="19050" t="19050" r="26035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05" cy="3104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C2CAA" w14:textId="554D78B2" w:rsidR="008018D8" w:rsidRPr="00125D48" w:rsidRDefault="00F9272B" w:rsidP="008018D8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bCs/>
          <w:noProof/>
          <w:lang w:val="bg-BG"/>
        </w:rPr>
        <w:t>successful edit</w:t>
      </w:r>
      <w:r w:rsidR="005F74CF" w:rsidRPr="00125D48">
        <w:rPr>
          <w:noProof/>
          <w:lang w:val="bg-BG"/>
        </w:rPr>
        <w:t>, a notification message "</w:t>
      </w:r>
      <w:r w:rsidR="005F74CF" w:rsidRPr="00125D48">
        <w:rPr>
          <w:rStyle w:val="CodeChar"/>
          <w:lang w:val="bg-BG"/>
        </w:rPr>
        <w:t>Event</w:t>
      </w:r>
      <w:r w:rsidR="005F74CF" w:rsidRPr="00125D48">
        <w:rPr>
          <w:noProof/>
          <w:lang w:val="bg-BG"/>
        </w:rPr>
        <w:t xml:space="preserve"> </w:t>
      </w:r>
      <w:r w:rsidR="005F74CF" w:rsidRPr="00125D48">
        <w:rPr>
          <w:rStyle w:val="CodeChar"/>
          <w:lang w:val="bg-BG"/>
        </w:rPr>
        <w:t>edited</w:t>
      </w:r>
      <w:r w:rsidR="005F74CF" w:rsidRPr="00125D48">
        <w:rPr>
          <w:noProof/>
          <w:lang w:val="bg-BG"/>
        </w:rPr>
        <w:t xml:space="preserve"> </w:t>
      </w:r>
      <w:r w:rsidR="005F74CF" w:rsidRPr="00125D48">
        <w:rPr>
          <w:rStyle w:val="CodeChar"/>
          <w:lang w:val="bg-BG"/>
        </w:rPr>
        <w:t>successfully.</w:t>
      </w:r>
      <w:r w:rsidR="005F74CF" w:rsidRPr="00125D48">
        <w:rPr>
          <w:noProof/>
          <w:lang w:val="bg-BG"/>
        </w:rPr>
        <w:t xml:space="preserve">"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bCs/>
          <w:noProof/>
          <w:lang w:val="bg-BG"/>
        </w:rPr>
        <w:t>displayed</w:t>
      </w:r>
      <w:r w:rsidR="00770D3A" w:rsidRPr="00125D48">
        <w:rPr>
          <w:noProof/>
          <w:lang w:val="bg-BG"/>
        </w:rPr>
        <w:t>,</w:t>
      </w:r>
      <w:r w:rsidR="00EF2E60" w:rsidRPr="00125D48">
        <w:rPr>
          <w:noProof/>
          <w:lang w:val="bg-BG"/>
        </w:rPr>
        <w:t xml:space="preserve"> and the user should be redirected to the </w:t>
      </w:r>
      <w:r w:rsidR="00F34440" w:rsidRPr="00125D48">
        <w:rPr>
          <w:rStyle w:val="CodeChar"/>
          <w:lang w:val="bg-BG"/>
        </w:rPr>
        <w:t>H</w:t>
      </w:r>
      <w:r w:rsidR="00EF2E60" w:rsidRPr="00125D48">
        <w:rPr>
          <w:rStyle w:val="CodeChar"/>
          <w:lang w:val="bg-BG"/>
        </w:rPr>
        <w:t>ome</w:t>
      </w:r>
      <w:r w:rsidR="00EF2E60" w:rsidRPr="00125D48">
        <w:rPr>
          <w:noProof/>
          <w:lang w:val="bg-BG"/>
        </w:rPr>
        <w:t xml:space="preserve"> </w:t>
      </w:r>
      <w:r w:rsidR="00EF2E60" w:rsidRPr="00125D48">
        <w:rPr>
          <w:rStyle w:val="CodeChar"/>
          <w:lang w:val="bg-BG"/>
        </w:rPr>
        <w:t>page</w:t>
      </w:r>
      <w:r w:rsidR="00EF2E60" w:rsidRPr="00125D48">
        <w:rPr>
          <w:noProof/>
          <w:lang w:val="bg-BG"/>
        </w:rPr>
        <w:t>.</w:t>
      </w:r>
    </w:p>
    <w:p w14:paraId="2E9E8BF8" w14:textId="35D7A496" w:rsidR="002E5025" w:rsidRPr="00125D48" w:rsidRDefault="002E5025" w:rsidP="00F665C7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2CD1D47A" wp14:editId="30EF1DBD">
            <wp:extent cx="4719637" cy="736095"/>
            <wp:effectExtent l="19050" t="19050" r="24130" b="260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9637" cy="73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61F69" w14:textId="7B72C044" w:rsidR="003A2DD5" w:rsidRPr="00125D48" w:rsidRDefault="003A2DD5" w:rsidP="003A2DD5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Join </w:t>
      </w:r>
      <w:r w:rsidR="00E0272A" w:rsidRPr="00125D48">
        <w:rPr>
          <w:noProof/>
          <w:lang w:val="bg-BG"/>
        </w:rPr>
        <w:t>E</w:t>
      </w:r>
      <w:r w:rsidRPr="00125D48">
        <w:rPr>
          <w:noProof/>
          <w:lang w:val="bg-BG"/>
        </w:rPr>
        <w:t xml:space="preserve">vent </w:t>
      </w:r>
      <w:r w:rsidR="00ED3964" w:rsidRPr="00125D48">
        <w:rPr>
          <w:noProof/>
          <w:lang w:val="bg-BG"/>
        </w:rPr>
        <w:t>(5 pts)</w:t>
      </w:r>
    </w:p>
    <w:p w14:paraId="5FF6C7A7" w14:textId="6DEC15C0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D32234" w:rsidRPr="00125D48">
        <w:rPr>
          <w:b/>
          <w:noProof/>
          <w:lang w:val="bg-BG"/>
        </w:rPr>
        <w:t>Join</w:t>
      </w:r>
      <w:r w:rsidRPr="00125D48">
        <w:rPr>
          <w:b/>
          <w:noProof/>
          <w:lang w:val="bg-BG"/>
        </w:rPr>
        <w:t xml:space="preserve"> </w:t>
      </w:r>
      <w:r w:rsidR="00B61CD9" w:rsidRPr="00125D48">
        <w:rPr>
          <w:noProof/>
          <w:lang w:val="bg-BG"/>
        </w:rPr>
        <w:t xml:space="preserve">events, organized by </w:t>
      </w:r>
      <w:r w:rsidR="00B61CD9" w:rsidRPr="00125D48">
        <w:rPr>
          <w:b/>
          <w:noProof/>
          <w:lang w:val="bg-BG"/>
        </w:rPr>
        <w:t>other</w:t>
      </w:r>
      <w:r w:rsidR="00B61CD9" w:rsidRPr="00125D48">
        <w:rPr>
          <w:noProof/>
          <w:lang w:val="bg-BG"/>
        </w:rPr>
        <w:t xml:space="preserve"> </w:t>
      </w:r>
      <w:r w:rsidR="00B61CD9" w:rsidRPr="00125D48">
        <w:rPr>
          <w:b/>
          <w:noProof/>
          <w:lang w:val="bg-BG"/>
        </w:rPr>
        <w:t>users</w:t>
      </w:r>
      <w:r w:rsidR="00B61CD9" w:rsidRPr="00125D48">
        <w:rPr>
          <w:noProof/>
          <w:lang w:val="bg-BG"/>
        </w:rPr>
        <w:t>.</w:t>
      </w:r>
    </w:p>
    <w:p w14:paraId="150B6622" w14:textId="7C871B55" w:rsidR="00FD0315" w:rsidRPr="00125D48" w:rsidRDefault="00FD0315" w:rsidP="007312DD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</w:t>
      </w:r>
      <w:r w:rsidR="00EB310F" w:rsidRPr="00125D48">
        <w:rPr>
          <w:noProof/>
          <w:lang w:val="bg-BG"/>
        </w:rPr>
        <w:t>u</w:t>
      </w:r>
      <w:r w:rsidRPr="00125D48">
        <w:rPr>
          <w:noProof/>
          <w:lang w:val="bg-BG"/>
        </w:rPr>
        <w:t xml:space="preserve">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 w:rsidR="00260173" w:rsidRPr="00125D48">
        <w:rPr>
          <w:noProof/>
          <w:lang w:val="bg-BG"/>
        </w:rPr>
        <w:t>j</w:t>
      </w:r>
      <w:r w:rsidRPr="00125D48">
        <w:rPr>
          <w:noProof/>
          <w:lang w:val="bg-BG"/>
        </w:rPr>
        <w:t xml:space="preserve">oin an </w:t>
      </w:r>
      <w:r w:rsidRPr="00125D48">
        <w:rPr>
          <w:b/>
          <w:noProof/>
          <w:lang w:val="bg-BG"/>
        </w:rPr>
        <w:t>event</w:t>
      </w:r>
      <w:r w:rsidRPr="00125D48">
        <w:rPr>
          <w:noProof/>
          <w:lang w:val="bg-BG"/>
        </w:rPr>
        <w:t xml:space="preserve">, </w:t>
      </w:r>
      <w:r w:rsidR="008B5BAE" w:rsidRPr="00125D48">
        <w:rPr>
          <w:noProof/>
          <w:lang w:val="bg-BG"/>
        </w:rPr>
        <w:t>organized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9564296" w14:textId="4D1DEA8D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6877ED" w:rsidRPr="00125D48">
        <w:rPr>
          <w:rStyle w:val="CodeChar"/>
          <w:lang w:val="bg-BG"/>
        </w:rPr>
        <w:t>Join</w:t>
      </w:r>
      <w:r w:rsidR="006877ED" w:rsidRPr="00125D48">
        <w:rPr>
          <w:noProof/>
          <w:lang w:val="bg-BG"/>
        </w:rPr>
        <w:t xml:space="preserve"> </w:t>
      </w:r>
      <w:r w:rsidR="006877ED" w:rsidRPr="00125D48">
        <w:rPr>
          <w:rStyle w:val="CodeChar"/>
          <w:lang w:val="bg-BG"/>
        </w:rPr>
        <w:t>the</w:t>
      </w:r>
      <w:r w:rsidR="006877ED" w:rsidRPr="00125D48">
        <w:rPr>
          <w:noProof/>
          <w:lang w:val="bg-BG"/>
        </w:rPr>
        <w:t xml:space="preserve"> </w:t>
      </w:r>
      <w:r w:rsidR="006877ED" w:rsidRPr="00125D48">
        <w:rPr>
          <w:rStyle w:val="CodeChar"/>
          <w:lang w:val="bg-BG"/>
        </w:rPr>
        <w:t>event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C4455D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2D22F8" w:rsidRPr="00125D48">
        <w:rPr>
          <w:b/>
          <w:noProof/>
          <w:lang w:val="bg-BG"/>
        </w:rPr>
        <w:t>event</w:t>
      </w:r>
      <w:r w:rsidRPr="00125D48">
        <w:rPr>
          <w:noProof/>
          <w:lang w:val="bg-BG"/>
        </w:rPr>
        <w:t xml:space="preserve"> </w:t>
      </w:r>
      <w:r w:rsidR="002D22F8" w:rsidRPr="00125D48">
        <w:rPr>
          <w:noProof/>
          <w:lang w:val="bg-BG"/>
        </w:rPr>
        <w:t>(on the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Event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Details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page</w:t>
      </w:r>
      <w:r w:rsidR="002332F1" w:rsidRPr="00125D48">
        <w:rPr>
          <w:noProof/>
          <w:lang w:val="bg-BG"/>
        </w:rPr>
        <w:t>)</w:t>
      </w:r>
      <w:r w:rsidR="002D22F8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A427F3" w:rsidRPr="00125D48">
        <w:rPr>
          <w:b/>
          <w:noProof/>
          <w:lang w:val="bg-BG"/>
        </w:rPr>
        <w:t>increase</w:t>
      </w:r>
      <w:r w:rsidR="00A77E74" w:rsidRPr="00125D48">
        <w:rPr>
          <w:noProof/>
          <w:lang w:val="bg-BG"/>
        </w:rPr>
        <w:t xml:space="preserve"> the</w:t>
      </w:r>
      <w:r w:rsidR="00B3053A" w:rsidRPr="00125D48">
        <w:rPr>
          <w:noProof/>
          <w:lang w:val="bg-BG"/>
        </w:rPr>
        <w:t xml:space="preserve"> property for the </w:t>
      </w:r>
      <w:r w:rsidR="00B3053A" w:rsidRPr="00125D48">
        <w:rPr>
          <w:b/>
          <w:noProof/>
          <w:lang w:val="bg-BG"/>
        </w:rPr>
        <w:t>people interested in</w:t>
      </w:r>
      <w:r w:rsidR="00B3053A" w:rsidRPr="00125D48">
        <w:rPr>
          <w:noProof/>
          <w:lang w:val="bg-BG"/>
        </w:rPr>
        <w:t xml:space="preserve"> the corresponding event</w:t>
      </w:r>
      <w:r w:rsidR="001E21C5" w:rsidRPr="00125D48">
        <w:rPr>
          <w:noProof/>
          <w:lang w:val="bg-BG"/>
        </w:rPr>
        <w:t>.</w:t>
      </w:r>
      <w:r w:rsidRPr="00125D48">
        <w:rPr>
          <w:noProof/>
          <w:lang w:val="bg-BG"/>
        </w:rPr>
        <w:br/>
        <w:t xml:space="preserve">Users can </w:t>
      </w:r>
      <w:r w:rsidR="001E21C5" w:rsidRPr="00125D48">
        <w:rPr>
          <w:b/>
          <w:noProof/>
          <w:lang w:val="bg-BG"/>
        </w:rPr>
        <w:t>join events</w:t>
      </w:r>
      <w:r w:rsidRPr="00125D48">
        <w:rPr>
          <w:b/>
          <w:noProof/>
          <w:lang w:val="bg-BG"/>
        </w:rPr>
        <w:t xml:space="preserve"> </w:t>
      </w:r>
      <w:r w:rsidR="00FF76B7" w:rsidRPr="00125D48">
        <w:rPr>
          <w:bCs/>
          <w:noProof/>
          <w:lang w:val="bg-BG"/>
        </w:rPr>
        <w:t>multiple times</w:t>
      </w:r>
      <w:r w:rsidRPr="00125D48">
        <w:rPr>
          <w:b/>
          <w:noProof/>
          <w:lang w:val="bg-BG"/>
        </w:rPr>
        <w:t>.</w:t>
      </w:r>
    </w:p>
    <w:p w14:paraId="6415B630" w14:textId="3B262567" w:rsidR="007312DD" w:rsidRPr="00125D48" w:rsidRDefault="007312DD" w:rsidP="008942DC">
      <w:pPr>
        <w:pStyle w:val="ListParagraph"/>
        <w:numPr>
          <w:ilvl w:val="0"/>
          <w:numId w:val="28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After </w:t>
      </w:r>
      <w:r w:rsidRPr="00125D48">
        <w:rPr>
          <w:b/>
          <w:noProof/>
          <w:lang w:val="bg-BG"/>
        </w:rPr>
        <w:t xml:space="preserve">successfully </w:t>
      </w:r>
      <w:r w:rsidR="00A814B2" w:rsidRPr="00125D48">
        <w:rPr>
          <w:b/>
          <w:noProof/>
          <w:lang w:val="bg-BG"/>
        </w:rPr>
        <w:t xml:space="preserve">joining </w:t>
      </w:r>
      <w:r w:rsidR="00E073BB" w:rsidRPr="00125D48">
        <w:rPr>
          <w:noProof/>
          <w:lang w:val="bg-BG"/>
        </w:rPr>
        <w:t>an</w:t>
      </w:r>
      <w:r w:rsidR="00E073BB" w:rsidRPr="00125D48">
        <w:rPr>
          <w:b/>
          <w:noProof/>
          <w:lang w:val="bg-BG"/>
        </w:rPr>
        <w:t xml:space="preserve"> event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712E64" w:rsidRPr="00125D48">
        <w:rPr>
          <w:rFonts w:ascii="Consolas" w:hAnsi="Consolas"/>
          <w:b/>
          <w:noProof/>
          <w:lang w:val="bg-BG"/>
        </w:rPr>
        <w:t>You</w:t>
      </w:r>
      <w:r w:rsidR="00712E64" w:rsidRPr="00125D48">
        <w:rPr>
          <w:noProof/>
          <w:lang w:val="bg-BG"/>
        </w:rPr>
        <w:t xml:space="preserve"> </w:t>
      </w:r>
      <w:r w:rsidR="00712E64" w:rsidRPr="00125D48">
        <w:rPr>
          <w:rFonts w:ascii="Consolas" w:hAnsi="Consolas"/>
          <w:b/>
          <w:noProof/>
          <w:lang w:val="bg-BG"/>
        </w:rPr>
        <w:t>join</w:t>
      </w:r>
      <w:r w:rsidR="00712E64" w:rsidRPr="00125D48">
        <w:rPr>
          <w:noProof/>
          <w:lang w:val="bg-BG"/>
        </w:rPr>
        <w:t xml:space="preserve"> </w:t>
      </w:r>
      <w:r w:rsidR="00712E64" w:rsidRPr="00125D48">
        <w:rPr>
          <w:rFonts w:ascii="Consolas" w:hAnsi="Consolas"/>
          <w:b/>
          <w:noProof/>
          <w:lang w:val="bg-BG"/>
        </w:rPr>
        <w:t>the</w:t>
      </w:r>
      <w:r w:rsidR="00712E64" w:rsidRPr="00125D48">
        <w:rPr>
          <w:noProof/>
          <w:lang w:val="bg-BG"/>
        </w:rPr>
        <w:t xml:space="preserve"> </w:t>
      </w:r>
      <w:r w:rsidR="00712E64" w:rsidRPr="00125D48">
        <w:rPr>
          <w:rFonts w:ascii="Consolas" w:hAnsi="Consolas"/>
          <w:b/>
          <w:noProof/>
          <w:lang w:val="bg-BG"/>
        </w:rPr>
        <w:t>event successfully.</w:t>
      </w:r>
      <w:r w:rsidRPr="00125D48">
        <w:rPr>
          <w:rFonts w:ascii="Consolas" w:hAnsi="Consolas"/>
          <w:b/>
          <w:noProof/>
          <w:lang w:val="bg-BG"/>
        </w:rPr>
        <w:t>"</w:t>
      </w:r>
      <w:r w:rsidRPr="00125D48">
        <w:rPr>
          <w:noProof/>
          <w:lang w:val="bg-BG"/>
        </w:rPr>
        <w:t xml:space="preserve"> should be displayed.</w:t>
      </w:r>
    </w:p>
    <w:p w14:paraId="2DF033DC" w14:textId="16AD05C0" w:rsidR="002E5025" w:rsidRPr="00125D48" w:rsidRDefault="002E5025" w:rsidP="008018D8">
      <w:pPr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06C247FB" wp14:editId="162654D7">
            <wp:extent cx="5972810" cy="902335"/>
            <wp:effectExtent l="19050" t="19050" r="2794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02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A2D97" w14:textId="797E9C07" w:rsidR="003A2DD5" w:rsidRPr="00125D48" w:rsidRDefault="008B4593" w:rsidP="003A2DD5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lastRenderedPageBreak/>
        <w:t>Delete Event</w:t>
      </w:r>
      <w:r w:rsidR="00DB030C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>(5 pts)</w:t>
      </w:r>
    </w:p>
    <w:p w14:paraId="2F370CB5" w14:textId="2147F4B2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E32A75" w:rsidRPr="00125D48">
        <w:rPr>
          <w:b/>
          <w:noProof/>
          <w:lang w:val="bg-BG"/>
        </w:rPr>
        <w:t xml:space="preserve">delete </w:t>
      </w:r>
      <w:r w:rsidR="00EB13E9" w:rsidRPr="00125D48">
        <w:rPr>
          <w:b/>
          <w:noProof/>
          <w:lang w:val="bg-BG"/>
        </w:rPr>
        <w:t>their</w:t>
      </w:r>
      <w:r w:rsidR="00EB13E9" w:rsidRPr="00125D48">
        <w:rPr>
          <w:noProof/>
          <w:lang w:val="bg-BG"/>
        </w:rPr>
        <w:t xml:space="preserve"> </w:t>
      </w:r>
      <w:r w:rsidR="00E32A75" w:rsidRPr="00125D48">
        <w:rPr>
          <w:noProof/>
          <w:lang w:val="bg-BG"/>
        </w:rPr>
        <w:t>events</w:t>
      </w:r>
      <w:r w:rsidRPr="00125D48">
        <w:rPr>
          <w:noProof/>
          <w:lang w:val="bg-BG"/>
        </w:rPr>
        <w:t xml:space="preserve">. </w:t>
      </w:r>
    </w:p>
    <w:p w14:paraId="09349EAD" w14:textId="0B59F89A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670FA6" w:rsidRPr="00125D48">
        <w:rPr>
          <w:rStyle w:val="CodeChar"/>
          <w:lang w:val="bg-BG"/>
        </w:rPr>
        <w:t>Close</w:t>
      </w:r>
      <w:r w:rsidR="00670FA6" w:rsidRPr="00125D48">
        <w:rPr>
          <w:noProof/>
          <w:lang w:val="bg-BG"/>
        </w:rPr>
        <w:t xml:space="preserve"> </w:t>
      </w:r>
      <w:r w:rsidR="00670FA6" w:rsidRPr="00125D48">
        <w:rPr>
          <w:rStyle w:val="CodeChar"/>
          <w:lang w:val="bg-BG"/>
        </w:rPr>
        <w:t>the</w:t>
      </w:r>
      <w:r w:rsidR="00670FA6" w:rsidRPr="00125D48">
        <w:rPr>
          <w:noProof/>
          <w:lang w:val="bg-BG"/>
        </w:rPr>
        <w:t xml:space="preserve"> </w:t>
      </w:r>
      <w:r w:rsidR="00670FA6" w:rsidRPr="00125D48">
        <w:rPr>
          <w:rStyle w:val="CodeChar"/>
          <w:lang w:val="bg-BG"/>
        </w:rPr>
        <w:t>event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751EDC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496150" w:rsidRPr="00125D48">
        <w:rPr>
          <w:b/>
          <w:noProof/>
          <w:lang w:val="bg-BG"/>
        </w:rPr>
        <w:t>event</w:t>
      </w:r>
      <w:r w:rsidRPr="00125D48">
        <w:rPr>
          <w:bCs/>
          <w:noProof/>
          <w:lang w:val="bg-BG"/>
        </w:rPr>
        <w:t xml:space="preserve"> </w:t>
      </w:r>
      <w:r w:rsidR="00621B76" w:rsidRPr="00125D48">
        <w:rPr>
          <w:noProof/>
          <w:lang w:val="bg-BG"/>
        </w:rPr>
        <w:t xml:space="preserve">(on the </w:t>
      </w:r>
      <w:r w:rsidR="00621B76" w:rsidRPr="00125D48">
        <w:rPr>
          <w:rStyle w:val="CodeChar"/>
          <w:lang w:val="bg-BG"/>
        </w:rPr>
        <w:t>Event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Details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page</w:t>
      </w:r>
      <w:r w:rsidR="00621B76" w:rsidRPr="00125D48">
        <w:rPr>
          <w:noProof/>
          <w:lang w:val="bg-BG"/>
        </w:rPr>
        <w:t xml:space="preserve">) </w:t>
      </w:r>
      <w:r w:rsidR="00F704EE" w:rsidRPr="00125D48">
        <w:rPr>
          <w:noProof/>
          <w:lang w:val="bg-BG"/>
        </w:rPr>
        <w:t xml:space="preserve">should </w:t>
      </w:r>
      <w:r w:rsidR="00AC4022" w:rsidRPr="00125D48">
        <w:rPr>
          <w:b/>
          <w:noProof/>
          <w:lang w:val="bg-BG"/>
        </w:rPr>
        <w:t>delete</w:t>
      </w:r>
      <w:r w:rsidR="00F704EE" w:rsidRPr="00125D48">
        <w:rPr>
          <w:noProof/>
          <w:lang w:val="bg-BG"/>
        </w:rPr>
        <w:t xml:space="preserve"> the </w:t>
      </w:r>
      <w:r w:rsidR="00F704EE" w:rsidRPr="00125D48">
        <w:rPr>
          <w:b/>
          <w:noProof/>
          <w:lang w:val="bg-BG"/>
        </w:rPr>
        <w:t>event</w:t>
      </w:r>
      <w:r w:rsidR="00AF719C" w:rsidRPr="00125D48">
        <w:rPr>
          <w:noProof/>
          <w:lang w:val="bg-BG"/>
        </w:rPr>
        <w:t>.</w:t>
      </w:r>
    </w:p>
    <w:p w14:paraId="15A2ED70" w14:textId="0D466009" w:rsidR="00256045" w:rsidRPr="00125D48" w:rsidRDefault="00256045" w:rsidP="007D272E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A1F23" w:rsidRPr="00125D48">
        <w:rPr>
          <w:b/>
          <w:bCs/>
          <w:noProof/>
          <w:lang w:val="bg-BG"/>
        </w:rPr>
        <w:t>event</w:t>
      </w:r>
      <w:r w:rsidRPr="00125D48">
        <w:rPr>
          <w:b/>
          <w:bCs/>
          <w:noProof/>
          <w:lang w:val="bg-BG"/>
        </w:rPr>
        <w:t xml:space="preserve"> delete</w:t>
      </w:r>
      <w:r w:rsidRPr="00125D48">
        <w:rPr>
          <w:noProof/>
          <w:lang w:val="bg-BG"/>
        </w:rPr>
        <w:t xml:space="preserve">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172D47" w:rsidRPr="00125D48">
        <w:rPr>
          <w:rFonts w:ascii="Consolas" w:hAnsi="Consolas"/>
          <w:b/>
          <w:noProof/>
          <w:lang w:val="bg-BG"/>
        </w:rPr>
        <w:t>Event</w:t>
      </w:r>
      <w:r w:rsidR="00172D47" w:rsidRPr="00125D48">
        <w:rPr>
          <w:noProof/>
          <w:lang w:val="bg-BG"/>
        </w:rPr>
        <w:t xml:space="preserve"> </w:t>
      </w:r>
      <w:r w:rsidR="00172D47" w:rsidRPr="00125D48">
        <w:rPr>
          <w:rFonts w:ascii="Consolas" w:hAnsi="Consolas"/>
          <w:b/>
          <w:noProof/>
          <w:lang w:val="bg-BG"/>
        </w:rPr>
        <w:t>closed</w:t>
      </w:r>
      <w:r w:rsidR="00172D47" w:rsidRPr="00125D48">
        <w:rPr>
          <w:noProof/>
          <w:lang w:val="bg-BG"/>
        </w:rPr>
        <w:t xml:space="preserve"> </w:t>
      </w:r>
      <w:r w:rsidR="00172D47" w:rsidRPr="00125D48">
        <w:rPr>
          <w:rFonts w:ascii="Consolas" w:hAnsi="Consolas"/>
          <w:b/>
          <w:noProof/>
          <w:lang w:val="bg-BG"/>
        </w:rPr>
        <w:t>successfully.</w:t>
      </w:r>
      <w:r w:rsidRPr="00125D48">
        <w:rPr>
          <w:rFonts w:ascii="Consolas" w:hAnsi="Consolas"/>
          <w:b/>
          <w:noProof/>
          <w:lang w:val="bg-BG"/>
        </w:rPr>
        <w:t xml:space="preserve">" </w:t>
      </w:r>
      <w:r w:rsidRPr="00125D48">
        <w:rPr>
          <w:noProof/>
          <w:lang w:val="bg-BG"/>
        </w:rPr>
        <w:t xml:space="preserve">should be displayed and the 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>shown</w:t>
      </w:r>
    </w:p>
    <w:p w14:paraId="08C5DB9A" w14:textId="63270C53" w:rsidR="008018D8" w:rsidRPr="00125D48" w:rsidRDefault="002E5025" w:rsidP="008018D8">
      <w:pPr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6F8083C6" wp14:editId="5EB6EA63">
            <wp:extent cx="5972810" cy="1079500"/>
            <wp:effectExtent l="19050" t="19050" r="27940" b="254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7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73504" w14:textId="1FD33728" w:rsidR="003A2DD5" w:rsidRPr="00125D48" w:rsidRDefault="006918BD" w:rsidP="003A2DD5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User Profile</w:t>
      </w:r>
      <w:r w:rsidR="00DB030C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>(10 pts)</w:t>
      </w:r>
    </w:p>
    <w:p w14:paraId="3969D889" w14:textId="66599BCC" w:rsidR="00CC0D5A" w:rsidRPr="00125D48" w:rsidRDefault="00CC0D5A" w:rsidP="00CC0D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C52A2F" w:rsidRPr="00125D48">
        <w:rPr>
          <w:b/>
          <w:noProof/>
          <w:lang w:val="bg-BG"/>
        </w:rPr>
        <w:t>view</w:t>
      </w:r>
      <w:r w:rsidRPr="00125D48">
        <w:rPr>
          <w:b/>
          <w:noProof/>
          <w:lang w:val="bg-BG"/>
        </w:rPr>
        <w:t xml:space="preserve"> their</w:t>
      </w:r>
      <w:r w:rsidRPr="00125D48">
        <w:rPr>
          <w:noProof/>
          <w:lang w:val="bg-BG"/>
        </w:rPr>
        <w:t xml:space="preserve"> </w:t>
      </w:r>
      <w:r w:rsidR="00C52A2F" w:rsidRPr="00125D48">
        <w:rPr>
          <w:b/>
          <w:noProof/>
          <w:lang w:val="bg-BG"/>
        </w:rPr>
        <w:t>profile</w:t>
      </w:r>
      <w:r w:rsidRPr="00125D48">
        <w:rPr>
          <w:noProof/>
          <w:lang w:val="bg-BG"/>
        </w:rPr>
        <w:t xml:space="preserve">. </w:t>
      </w:r>
    </w:p>
    <w:p w14:paraId="4A5A2DAC" w14:textId="24E0DA87" w:rsidR="00084A25" w:rsidRPr="00125D48" w:rsidRDefault="00C52C68" w:rsidP="00484C0C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="00B11E5E" w:rsidRPr="00125D48">
        <w:rPr>
          <w:b/>
          <w:bCs/>
          <w:noProof/>
          <w:lang w:val="bg-BG"/>
        </w:rPr>
        <w:t>user caption</w:t>
      </w:r>
      <w:r w:rsidR="00B11E5E" w:rsidRPr="00125D48">
        <w:rPr>
          <w:bCs/>
          <w:noProof/>
          <w:lang w:val="bg-BG"/>
        </w:rPr>
        <w:t xml:space="preserve"> ({</w:t>
      </w:r>
      <w:r w:rsidR="00C31DDD" w:rsidRPr="00125D48">
        <w:rPr>
          <w:rStyle w:val="CodeChar"/>
          <w:lang w:val="bg-BG"/>
        </w:rPr>
        <w:t>USERNAME</w:t>
      </w:r>
      <w:r w:rsidR="00B11E5E" w:rsidRPr="00125D48">
        <w:rPr>
          <w:bCs/>
          <w:noProof/>
          <w:lang w:val="bg-BG"/>
        </w:rPr>
        <w:t>})</w:t>
      </w:r>
      <w:r w:rsidRPr="00125D48">
        <w:rPr>
          <w:b/>
          <w:noProof/>
          <w:lang w:val="bg-BG"/>
        </w:rPr>
        <w:t xml:space="preserve"> link </w:t>
      </w:r>
      <w:r w:rsidR="006941AE" w:rsidRPr="00125D48">
        <w:rPr>
          <w:bCs/>
          <w:noProof/>
          <w:lang w:val="bg-BG"/>
        </w:rPr>
        <w:t xml:space="preserve">on the </w:t>
      </w:r>
      <w:r w:rsidR="006941AE" w:rsidRPr="00125D48">
        <w:rPr>
          <w:b/>
          <w:bCs/>
          <w:noProof/>
          <w:lang w:val="bg-BG"/>
        </w:rPr>
        <w:t>navigation bar</w:t>
      </w:r>
      <w:r w:rsidR="006941AE" w:rsidRPr="00125D48">
        <w:rPr>
          <w:bCs/>
          <w:noProof/>
          <w:lang w:val="bg-BG"/>
        </w:rPr>
        <w:t xml:space="preserve"> </w:t>
      </w:r>
      <w:r w:rsidR="006941AE" w:rsidRPr="00125D48">
        <w:rPr>
          <w:noProof/>
          <w:lang w:val="bg-BG"/>
        </w:rPr>
        <w:t xml:space="preserve">should </w:t>
      </w:r>
      <w:r w:rsidR="006941AE" w:rsidRPr="00125D48">
        <w:rPr>
          <w:b/>
          <w:bCs/>
          <w:noProof/>
          <w:lang w:val="bg-BG"/>
        </w:rPr>
        <w:t>display</w:t>
      </w:r>
      <w:r w:rsidR="006941AE" w:rsidRPr="00125D48">
        <w:rPr>
          <w:noProof/>
          <w:lang w:val="bg-BG"/>
        </w:rPr>
        <w:t xml:space="preserve"> the </w:t>
      </w:r>
      <w:r w:rsidR="00A05052" w:rsidRPr="00125D48">
        <w:rPr>
          <w:noProof/>
          <w:lang w:val="bg-BG"/>
        </w:rPr>
        <w:br/>
      </w:r>
      <w:r w:rsidR="00A65DB7" w:rsidRPr="00125D48">
        <w:rPr>
          <w:rStyle w:val="CodeChar"/>
          <w:lang w:val="bg-BG"/>
        </w:rPr>
        <w:t>User</w:t>
      </w:r>
      <w:r w:rsidR="00A65DB7" w:rsidRPr="00125D48">
        <w:rPr>
          <w:noProof/>
          <w:lang w:val="bg-BG"/>
        </w:rPr>
        <w:t xml:space="preserve"> </w:t>
      </w:r>
      <w:r w:rsidR="00A65DB7" w:rsidRPr="00125D48">
        <w:rPr>
          <w:rStyle w:val="CodeChar"/>
          <w:lang w:val="bg-BG"/>
        </w:rPr>
        <w:t>Profile</w:t>
      </w:r>
      <w:r w:rsidR="00A65DB7" w:rsidRPr="00125D48">
        <w:rPr>
          <w:noProof/>
          <w:lang w:val="bg-BG"/>
        </w:rPr>
        <w:t xml:space="preserve"> </w:t>
      </w:r>
      <w:r w:rsidR="006941AE" w:rsidRPr="00125D48">
        <w:rPr>
          <w:rStyle w:val="CodeChar"/>
          <w:lang w:val="bg-BG"/>
        </w:rPr>
        <w:t>page</w:t>
      </w:r>
      <w:r w:rsidR="00DC4162" w:rsidRPr="00125D48">
        <w:rPr>
          <w:noProof/>
          <w:lang w:val="bg-BG"/>
        </w:rPr>
        <w:t>:</w:t>
      </w:r>
    </w:p>
    <w:p w14:paraId="78605E4E" w14:textId="77777777" w:rsidR="008C6EE1" w:rsidRPr="00125D48" w:rsidRDefault="00484C0C" w:rsidP="00F37194">
      <w:pPr>
        <w:pStyle w:val="ListParagraph"/>
        <w:numPr>
          <w:ilvl w:val="0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Each user p</w:t>
      </w:r>
      <w:r w:rsidR="004722C2" w:rsidRPr="00125D48">
        <w:rPr>
          <w:noProof/>
          <w:lang w:val="bg-BG"/>
        </w:rPr>
        <w:t>rofile should display user info -</w:t>
      </w:r>
      <w:r w:rsidRPr="00125D48">
        <w:rPr>
          <w:noProof/>
          <w:lang w:val="bg-BG"/>
        </w:rPr>
        <w:t xml:space="preserve"> </w:t>
      </w:r>
      <w:r w:rsidR="00507441" w:rsidRPr="00125D48">
        <w:rPr>
          <w:b/>
          <w:noProof/>
          <w:lang w:val="bg-BG"/>
        </w:rPr>
        <w:t>profile picture</w:t>
      </w:r>
      <w:r w:rsidRPr="00125D48">
        <w:rPr>
          <w:noProof/>
          <w:lang w:val="bg-BG"/>
        </w:rPr>
        <w:t>,</w:t>
      </w:r>
      <w:r w:rsidR="00507441"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="008C6EE1" w:rsidRPr="00125D48">
        <w:rPr>
          <w:b/>
          <w:noProof/>
          <w:lang w:val="bg-BG"/>
        </w:rPr>
        <w:t>organization information</w:t>
      </w:r>
    </w:p>
    <w:p w14:paraId="6E8F3D61" w14:textId="77777777" w:rsidR="000C2327" w:rsidRPr="00125D48" w:rsidRDefault="008C6EE1" w:rsidP="008C6EE1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b/>
          <w:noProof/>
          <w:lang w:val="bg-BG"/>
        </w:rPr>
        <w:t>"</w:t>
      </w:r>
      <w:r w:rsidRPr="00125D48">
        <w:rPr>
          <w:rStyle w:val="CodeChar"/>
          <w:lang w:val="bg-BG"/>
        </w:rPr>
        <w:t>O</w:t>
      </w:r>
      <w:r w:rsidR="00484C0C" w:rsidRPr="00125D48">
        <w:rPr>
          <w:rStyle w:val="CodeChar"/>
          <w:lang w:val="bg-BG"/>
        </w:rPr>
        <w:t>rganizer of {count} events</w:t>
      </w:r>
      <w:r w:rsidR="008419CB" w:rsidRPr="00125D48">
        <w:rPr>
          <w:noProof/>
          <w:lang w:val="bg-BG"/>
        </w:rPr>
        <w:t>"</w:t>
      </w:r>
    </w:p>
    <w:p w14:paraId="7FFF81C5" w14:textId="545F3196" w:rsidR="001308AA" w:rsidRPr="00125D48" w:rsidRDefault="000C2327" w:rsidP="001308AA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</w:t>
      </w:r>
      <w:r w:rsidR="00507441" w:rsidRPr="00125D48">
        <w:rPr>
          <w:noProof/>
          <w:lang w:val="bg-BG"/>
        </w:rPr>
        <w:t xml:space="preserve">he </w:t>
      </w:r>
      <w:r w:rsidR="00507441" w:rsidRPr="00125D48">
        <w:rPr>
          <w:b/>
          <w:noProof/>
          <w:lang w:val="bg-BG"/>
        </w:rPr>
        <w:t>names</w:t>
      </w:r>
      <w:r w:rsidR="00507441" w:rsidRPr="00125D48">
        <w:rPr>
          <w:noProof/>
          <w:lang w:val="bg-BG"/>
        </w:rPr>
        <w:t xml:space="preserve"> of </w:t>
      </w:r>
      <w:r w:rsidR="00507441" w:rsidRPr="00125D48">
        <w:rPr>
          <w:b/>
          <w:noProof/>
          <w:lang w:val="bg-BG"/>
        </w:rPr>
        <w:t>all events</w:t>
      </w:r>
      <w:r w:rsidR="00507441" w:rsidRPr="00125D48">
        <w:rPr>
          <w:noProof/>
          <w:lang w:val="bg-BG"/>
        </w:rPr>
        <w:t xml:space="preserve"> which </w:t>
      </w:r>
      <w:r w:rsidR="00B35311" w:rsidRPr="00125D48">
        <w:rPr>
          <w:noProof/>
          <w:lang w:val="bg-BG"/>
        </w:rPr>
        <w:t>the</w:t>
      </w:r>
      <w:r w:rsidR="006928A1" w:rsidRPr="00125D48">
        <w:rPr>
          <w:noProof/>
          <w:lang w:val="bg-BG"/>
        </w:rPr>
        <w:t xml:space="preserve"> </w:t>
      </w:r>
      <w:r w:rsidR="00B35311" w:rsidRPr="00125D48">
        <w:rPr>
          <w:noProof/>
          <w:lang w:val="bg-BG"/>
        </w:rPr>
        <w:t xml:space="preserve">user has </w:t>
      </w:r>
      <w:r w:rsidR="00B35311" w:rsidRPr="00125D48">
        <w:rPr>
          <w:b/>
          <w:noProof/>
          <w:lang w:val="bg-BG"/>
        </w:rPr>
        <w:t>organized</w:t>
      </w:r>
      <w:r w:rsidR="00D2520B" w:rsidRPr="00125D48">
        <w:rPr>
          <w:noProof/>
          <w:lang w:val="bg-BG"/>
        </w:rPr>
        <w:t>.</w:t>
      </w:r>
    </w:p>
    <w:p w14:paraId="62FE1C02" w14:textId="248163F9" w:rsidR="001E391C" w:rsidRPr="00125D48" w:rsidRDefault="001E391C" w:rsidP="001E391C">
      <w:pPr>
        <w:spacing w:before="120" w:line="240" w:lineRule="auto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12E501FB" wp14:editId="5AAD4960">
            <wp:extent cx="5972810" cy="2684145"/>
            <wp:effectExtent l="19050" t="19050" r="27940" b="209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4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73B8B" w14:textId="1C34802C" w:rsidR="003A2DD5" w:rsidRPr="00125D48" w:rsidRDefault="00484C0C" w:rsidP="003A2DD5">
      <w:pPr>
        <w:pStyle w:val="ListParagraph"/>
        <w:numPr>
          <w:ilvl w:val="0"/>
          <w:numId w:val="30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no</w:t>
      </w:r>
      <w:r w:rsidR="00507441" w:rsidRPr="00125D48">
        <w:rPr>
          <w:b/>
          <w:noProof/>
          <w:lang w:val="bg-BG"/>
        </w:rPr>
        <w:t xml:space="preserve"> event</w:t>
      </w:r>
      <w:r w:rsidR="006928A1" w:rsidRPr="00125D48">
        <w:rPr>
          <w:b/>
          <w:noProof/>
          <w:lang w:val="bg-BG"/>
        </w:rPr>
        <w:t>s</w:t>
      </w:r>
      <w:r w:rsidRPr="00125D48">
        <w:rPr>
          <w:noProof/>
          <w:lang w:val="bg-BG"/>
        </w:rPr>
        <w:t xml:space="preserve">, display </w:t>
      </w:r>
      <w:r w:rsidR="00236146" w:rsidRPr="00125D48">
        <w:rPr>
          <w:noProof/>
          <w:lang w:val="bg-BG"/>
        </w:rPr>
        <w:t>"</w:t>
      </w:r>
      <w:r w:rsidRPr="00125D48">
        <w:rPr>
          <w:rStyle w:val="CodeChar"/>
          <w:lang w:val="bg-BG"/>
        </w:rPr>
        <w:t>No</w:t>
      </w:r>
      <w:r w:rsidRPr="00125D48">
        <w:rPr>
          <w:noProof/>
          <w:lang w:val="bg-BG"/>
        </w:rPr>
        <w:t xml:space="preserve"> </w:t>
      </w:r>
      <w:r w:rsidR="00507441" w:rsidRPr="00125D48">
        <w:rPr>
          <w:rStyle w:val="CodeChar"/>
          <w:lang w:val="bg-BG"/>
        </w:rPr>
        <w:t>events</w:t>
      </w:r>
      <w:r w:rsidR="00236146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.</w:t>
      </w:r>
    </w:p>
    <w:p w14:paraId="7B9D0CCC" w14:textId="7B5A7610" w:rsidR="00DB030C" w:rsidRPr="00125D48" w:rsidRDefault="001308AA" w:rsidP="00C86078">
      <w:pPr>
        <w:spacing w:before="120" w:line="240" w:lineRule="auto"/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lastRenderedPageBreak/>
        <w:drawing>
          <wp:inline distT="0" distB="0" distL="0" distR="0" wp14:anchorId="525EC095" wp14:editId="692A93B6">
            <wp:extent cx="5972810" cy="2538730"/>
            <wp:effectExtent l="19050" t="19050" r="27940" b="139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09C36" w14:textId="065EDE26" w:rsidR="00DB030C" w:rsidRPr="00125D48" w:rsidRDefault="004017FD" w:rsidP="00C92532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(BONUS)</w:t>
      </w:r>
      <w:r w:rsidR="00C92532" w:rsidRPr="00125D48">
        <w:rPr>
          <w:noProof/>
          <w:lang w:val="bg-BG"/>
        </w:rPr>
        <w:t xml:space="preserve"> Sorting: </w:t>
      </w:r>
      <w:r w:rsidR="00DB030C" w:rsidRPr="00125D48">
        <w:rPr>
          <w:noProof/>
          <w:lang w:val="bg-BG"/>
        </w:rPr>
        <w:t xml:space="preserve"> </w:t>
      </w:r>
      <w:r w:rsidR="00C92532" w:rsidRPr="00125D48">
        <w:rPr>
          <w:noProof/>
          <w:lang w:val="bg-BG"/>
        </w:rPr>
        <w:t>(5 pts)</w:t>
      </w:r>
    </w:p>
    <w:p w14:paraId="769647E0" w14:textId="62A8A275" w:rsidR="00214BF1" w:rsidRPr="00125D48" w:rsidRDefault="00BE57D9" w:rsidP="003A2DD5">
      <w:pPr>
        <w:rPr>
          <w:noProof/>
          <w:lang w:val="bg-BG"/>
        </w:rPr>
      </w:pPr>
      <w:r w:rsidRPr="00125D48">
        <w:rPr>
          <w:noProof/>
          <w:lang w:val="bg-BG"/>
        </w:rPr>
        <w:t>The events in the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home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page</w:t>
      </w:r>
      <w:r w:rsidR="004017FD" w:rsidRPr="00125D48">
        <w:rPr>
          <w:noProof/>
          <w:lang w:val="bg-BG"/>
        </w:rPr>
        <w:t xml:space="preserve"> (for </w:t>
      </w:r>
      <w:r w:rsidR="004017FD" w:rsidRPr="00125D48">
        <w:rPr>
          <w:b/>
          <w:noProof/>
          <w:lang w:val="bg-BG"/>
        </w:rPr>
        <w:t>registered</w:t>
      </w:r>
      <w:r w:rsidR="004017FD" w:rsidRPr="00125D48">
        <w:rPr>
          <w:noProof/>
          <w:lang w:val="bg-BG"/>
        </w:rPr>
        <w:t xml:space="preserve"> users), should be sorted in </w:t>
      </w:r>
      <w:r w:rsidR="004017FD" w:rsidRPr="00125D48">
        <w:rPr>
          <w:b/>
          <w:noProof/>
          <w:lang w:val="bg-BG"/>
        </w:rPr>
        <w:t>descending</w:t>
      </w:r>
      <w:r w:rsidR="004017FD" w:rsidRPr="00125D48">
        <w:rPr>
          <w:noProof/>
          <w:lang w:val="bg-BG"/>
        </w:rPr>
        <w:t xml:space="preserve"> order by </w:t>
      </w:r>
      <w:r w:rsidR="004017FD" w:rsidRPr="00125D48">
        <w:rPr>
          <w:b/>
          <w:noProof/>
          <w:lang w:val="bg-BG"/>
        </w:rPr>
        <w:t>people interested in.</w:t>
      </w:r>
    </w:p>
    <w:p w14:paraId="71A501AB" w14:textId="26C15796" w:rsidR="00214BF1" w:rsidRPr="00125D48" w:rsidRDefault="00214BF1" w:rsidP="00CC4E0C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Submitting Your Solution</w:t>
      </w:r>
    </w:p>
    <w:p w14:paraId="690B4D65" w14:textId="7166CC7B" w:rsidR="00214BF1" w:rsidRPr="00125D48" w:rsidRDefault="00214BF1" w:rsidP="003A2DD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Exclude the </w:t>
      </w:r>
      <w:r w:rsidRPr="00125D48">
        <w:rPr>
          <w:rStyle w:val="CodeChar"/>
          <w:lang w:val="bg-BG"/>
        </w:rPr>
        <w:t>node_modules</w:t>
      </w:r>
      <w:r w:rsidRPr="00125D48">
        <w:rPr>
          <w:noProof/>
          <w:lang w:val="bg-BG"/>
        </w:rPr>
        <w:t xml:space="preserve"> folder</w:t>
      </w:r>
      <w:r w:rsidR="00C41403" w:rsidRPr="00125D48">
        <w:rPr>
          <w:noProof/>
          <w:lang w:val="bg-BG"/>
        </w:rPr>
        <w:t xml:space="preserve"> and ZIP your project</w:t>
      </w:r>
      <w:r w:rsidR="004017FD" w:rsidRPr="00125D48">
        <w:rPr>
          <w:noProof/>
          <w:lang w:val="bg-BG"/>
        </w:rPr>
        <w:t xml:space="preserve">. Upload the archive to </w:t>
      </w:r>
      <w:r w:rsidRPr="00125D48">
        <w:rPr>
          <w:noProof/>
          <w:lang w:val="bg-BG"/>
        </w:rPr>
        <w:t>Judge</w:t>
      </w:r>
      <w:r w:rsidR="004017FD" w:rsidRPr="00125D48">
        <w:rPr>
          <w:noProof/>
          <w:lang w:val="bg-BG"/>
        </w:rPr>
        <w:t xml:space="preserve"> system</w:t>
      </w:r>
      <w:r w:rsidRPr="00125D48">
        <w:rPr>
          <w:noProof/>
          <w:lang w:val="bg-BG"/>
        </w:rPr>
        <w:t>.</w:t>
      </w:r>
    </w:p>
    <w:p w14:paraId="50773C2C" w14:textId="18FD812B" w:rsidR="004017FD" w:rsidRPr="00125D48" w:rsidRDefault="0026124B" w:rsidP="003A2DD5">
      <w:pPr>
        <w:rPr>
          <w:noProof/>
          <w:lang w:val="bg-BG"/>
        </w:rPr>
      </w:pPr>
      <w:hyperlink r:id="rId46" w:anchor="0" w:history="1">
        <w:r w:rsidR="004017FD" w:rsidRPr="00125D48">
          <w:rPr>
            <w:rStyle w:val="Hyperlink"/>
            <w:noProof/>
            <w:lang w:val="bg-BG"/>
          </w:rPr>
          <w:t>https://judge.softuni.bg/Contests/Compete/Index/1645#0</w:t>
        </w:r>
      </w:hyperlink>
    </w:p>
    <w:sectPr w:rsidR="004017FD" w:rsidRPr="00125D48">
      <w:footerReference w:type="default" r:id="rId47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60BDDF" w14:textId="77777777" w:rsidR="0026124B" w:rsidRDefault="0026124B" w:rsidP="004A2906">
      <w:pPr>
        <w:spacing w:before="0" w:after="0" w:line="240" w:lineRule="auto"/>
      </w:pPr>
      <w:r>
        <w:separator/>
      </w:r>
    </w:p>
  </w:endnote>
  <w:endnote w:type="continuationSeparator" w:id="0">
    <w:p w14:paraId="5746D93B" w14:textId="77777777" w:rsidR="0026124B" w:rsidRDefault="0026124B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F6D587" w14:textId="77777777" w:rsidR="004017FD" w:rsidRPr="00AC77AD" w:rsidRDefault="004017FD" w:rsidP="00F92C3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5981C48E" w:rsidR="004017FD" w:rsidRPr="008C2B83" w:rsidRDefault="004017FD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E4B7D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E4B7D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D83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D87C9AD" w14:textId="5981C48E" w:rsidR="004017FD" w:rsidRPr="008C2B83" w:rsidRDefault="004017FD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E4B7D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E4B7D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4017FD" w:rsidRDefault="004017FD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52017552" w14:textId="77777777" w:rsidR="004017FD" w:rsidRDefault="004017FD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4017FD" w:rsidRDefault="004017FD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4017FD" w:rsidRDefault="004017FD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1DBB0B0" w14:textId="77777777" w:rsidR="004017FD" w:rsidRDefault="004017FD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4017FD" w:rsidRDefault="004017FD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4017FD" w:rsidRDefault="004017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7F2DAB" w14:textId="77777777" w:rsidR="0026124B" w:rsidRDefault="0026124B" w:rsidP="004A2906">
      <w:pPr>
        <w:spacing w:before="0" w:after="0" w:line="240" w:lineRule="auto"/>
      </w:pPr>
      <w:r>
        <w:separator/>
      </w:r>
    </w:p>
  </w:footnote>
  <w:footnote w:type="continuationSeparator" w:id="0">
    <w:p w14:paraId="5A7E851B" w14:textId="77777777" w:rsidR="0026124B" w:rsidRDefault="0026124B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E6D8AE9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25"/>
  </w:num>
  <w:num w:numId="4">
    <w:abstractNumId w:val="27"/>
  </w:num>
  <w:num w:numId="5">
    <w:abstractNumId w:val="22"/>
  </w:num>
  <w:num w:numId="6">
    <w:abstractNumId w:val="5"/>
  </w:num>
  <w:num w:numId="7">
    <w:abstractNumId w:val="20"/>
  </w:num>
  <w:num w:numId="8">
    <w:abstractNumId w:val="0"/>
  </w:num>
  <w:num w:numId="9">
    <w:abstractNumId w:val="12"/>
  </w:num>
  <w:num w:numId="10">
    <w:abstractNumId w:val="29"/>
  </w:num>
  <w:num w:numId="11">
    <w:abstractNumId w:val="32"/>
  </w:num>
  <w:num w:numId="12">
    <w:abstractNumId w:val="23"/>
  </w:num>
  <w:num w:numId="13">
    <w:abstractNumId w:val="17"/>
  </w:num>
  <w:num w:numId="14">
    <w:abstractNumId w:val="24"/>
  </w:num>
  <w:num w:numId="15">
    <w:abstractNumId w:val="33"/>
  </w:num>
  <w:num w:numId="16">
    <w:abstractNumId w:val="28"/>
  </w:num>
  <w:num w:numId="17">
    <w:abstractNumId w:val="7"/>
  </w:num>
  <w:num w:numId="18">
    <w:abstractNumId w:val="4"/>
  </w:num>
  <w:num w:numId="19">
    <w:abstractNumId w:val="30"/>
  </w:num>
  <w:num w:numId="20">
    <w:abstractNumId w:val="18"/>
  </w:num>
  <w:num w:numId="21">
    <w:abstractNumId w:val="26"/>
  </w:num>
  <w:num w:numId="22">
    <w:abstractNumId w:val="10"/>
  </w:num>
  <w:num w:numId="23">
    <w:abstractNumId w:val="31"/>
  </w:num>
  <w:num w:numId="24">
    <w:abstractNumId w:val="14"/>
  </w:num>
  <w:num w:numId="25">
    <w:abstractNumId w:val="2"/>
  </w:num>
  <w:num w:numId="26">
    <w:abstractNumId w:val="15"/>
  </w:num>
  <w:num w:numId="27">
    <w:abstractNumId w:val="11"/>
  </w:num>
  <w:num w:numId="28">
    <w:abstractNumId w:val="21"/>
  </w:num>
  <w:num w:numId="29">
    <w:abstractNumId w:val="13"/>
  </w:num>
  <w:num w:numId="30">
    <w:abstractNumId w:val="3"/>
  </w:num>
  <w:num w:numId="31">
    <w:abstractNumId w:val="9"/>
  </w:num>
  <w:num w:numId="32">
    <w:abstractNumId w:val="8"/>
  </w:num>
  <w:num w:numId="33">
    <w:abstractNumId w:val="1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611"/>
    <w:rsid w:val="00001744"/>
    <w:rsid w:val="00004A7E"/>
    <w:rsid w:val="00024C6F"/>
    <w:rsid w:val="00027345"/>
    <w:rsid w:val="00041302"/>
    <w:rsid w:val="00043CEA"/>
    <w:rsid w:val="00056FF6"/>
    <w:rsid w:val="00060093"/>
    <w:rsid w:val="00070907"/>
    <w:rsid w:val="00072842"/>
    <w:rsid w:val="00080DD7"/>
    <w:rsid w:val="000810AF"/>
    <w:rsid w:val="00083D6E"/>
    <w:rsid w:val="00084A25"/>
    <w:rsid w:val="00094991"/>
    <w:rsid w:val="00095C94"/>
    <w:rsid w:val="00096089"/>
    <w:rsid w:val="0009659A"/>
    <w:rsid w:val="00097B1C"/>
    <w:rsid w:val="000A1F23"/>
    <w:rsid w:val="000C095D"/>
    <w:rsid w:val="000C19E2"/>
    <w:rsid w:val="000C2327"/>
    <w:rsid w:val="000C535D"/>
    <w:rsid w:val="000C7213"/>
    <w:rsid w:val="000D3C9A"/>
    <w:rsid w:val="000D4080"/>
    <w:rsid w:val="000D6779"/>
    <w:rsid w:val="000F29C0"/>
    <w:rsid w:val="000F3B7D"/>
    <w:rsid w:val="000F656B"/>
    <w:rsid w:val="000F75A8"/>
    <w:rsid w:val="00103B6B"/>
    <w:rsid w:val="0010704D"/>
    <w:rsid w:val="00113350"/>
    <w:rsid w:val="00113A5B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36DB"/>
    <w:rsid w:val="001938EB"/>
    <w:rsid w:val="00196484"/>
    <w:rsid w:val="001967AA"/>
    <w:rsid w:val="001A16AE"/>
    <w:rsid w:val="001B70A4"/>
    <w:rsid w:val="001B72EE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144C6"/>
    <w:rsid w:val="00214BF1"/>
    <w:rsid w:val="002161AE"/>
    <w:rsid w:val="002207B2"/>
    <w:rsid w:val="00220F7B"/>
    <w:rsid w:val="002321B2"/>
    <w:rsid w:val="002332F1"/>
    <w:rsid w:val="00236146"/>
    <w:rsid w:val="00236F66"/>
    <w:rsid w:val="0023791C"/>
    <w:rsid w:val="00252F14"/>
    <w:rsid w:val="00253BEB"/>
    <w:rsid w:val="00256045"/>
    <w:rsid w:val="00260173"/>
    <w:rsid w:val="0026124B"/>
    <w:rsid w:val="00261BA4"/>
    <w:rsid w:val="002752ED"/>
    <w:rsid w:val="00290B5C"/>
    <w:rsid w:val="0029140F"/>
    <w:rsid w:val="002921FC"/>
    <w:rsid w:val="00292615"/>
    <w:rsid w:val="002A1938"/>
    <w:rsid w:val="002C1BF9"/>
    <w:rsid w:val="002D22F8"/>
    <w:rsid w:val="002D3A98"/>
    <w:rsid w:val="002E5025"/>
    <w:rsid w:val="00311566"/>
    <w:rsid w:val="00311FAF"/>
    <w:rsid w:val="003177FD"/>
    <w:rsid w:val="00323799"/>
    <w:rsid w:val="003244D7"/>
    <w:rsid w:val="00324F81"/>
    <w:rsid w:val="0032618D"/>
    <w:rsid w:val="00331470"/>
    <w:rsid w:val="0034152C"/>
    <w:rsid w:val="00365248"/>
    <w:rsid w:val="003722A4"/>
    <w:rsid w:val="00372C76"/>
    <w:rsid w:val="00373970"/>
    <w:rsid w:val="00386D1F"/>
    <w:rsid w:val="00387495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F1B59"/>
    <w:rsid w:val="004017FD"/>
    <w:rsid w:val="004018D4"/>
    <w:rsid w:val="0040235E"/>
    <w:rsid w:val="0040270C"/>
    <w:rsid w:val="004102F8"/>
    <w:rsid w:val="004111B0"/>
    <w:rsid w:val="004157BF"/>
    <w:rsid w:val="00421DF2"/>
    <w:rsid w:val="0042457D"/>
    <w:rsid w:val="00424942"/>
    <w:rsid w:val="004277EE"/>
    <w:rsid w:val="0042792A"/>
    <w:rsid w:val="00435FDC"/>
    <w:rsid w:val="004374D3"/>
    <w:rsid w:val="00440A50"/>
    <w:rsid w:val="00456C73"/>
    <w:rsid w:val="004571E8"/>
    <w:rsid w:val="00465589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A2906"/>
    <w:rsid w:val="004A62CC"/>
    <w:rsid w:val="004B2EDA"/>
    <w:rsid w:val="004B506D"/>
    <w:rsid w:val="004C32EF"/>
    <w:rsid w:val="004C7EE5"/>
    <w:rsid w:val="004E766D"/>
    <w:rsid w:val="004E7F8E"/>
    <w:rsid w:val="004F6052"/>
    <w:rsid w:val="00500092"/>
    <w:rsid w:val="00502FC5"/>
    <w:rsid w:val="0050680C"/>
    <w:rsid w:val="00507441"/>
    <w:rsid w:val="00510D09"/>
    <w:rsid w:val="00514035"/>
    <w:rsid w:val="005158F7"/>
    <w:rsid w:val="00520AF2"/>
    <w:rsid w:val="005215AE"/>
    <w:rsid w:val="00536E09"/>
    <w:rsid w:val="00537675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6922"/>
    <w:rsid w:val="006877ED"/>
    <w:rsid w:val="00687F98"/>
    <w:rsid w:val="00690352"/>
    <w:rsid w:val="006918BD"/>
    <w:rsid w:val="006928A1"/>
    <w:rsid w:val="006941AE"/>
    <w:rsid w:val="006A3611"/>
    <w:rsid w:val="006B7228"/>
    <w:rsid w:val="006C2462"/>
    <w:rsid w:val="006C30CF"/>
    <w:rsid w:val="006D40D9"/>
    <w:rsid w:val="006D702C"/>
    <w:rsid w:val="006D7358"/>
    <w:rsid w:val="006F1697"/>
    <w:rsid w:val="006F5F38"/>
    <w:rsid w:val="006F7A76"/>
    <w:rsid w:val="007033BF"/>
    <w:rsid w:val="00706F82"/>
    <w:rsid w:val="00712E64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A6F2E"/>
    <w:rsid w:val="007B1E51"/>
    <w:rsid w:val="007B35B4"/>
    <w:rsid w:val="007C3AD2"/>
    <w:rsid w:val="007C6DBD"/>
    <w:rsid w:val="007D272E"/>
    <w:rsid w:val="007D3B36"/>
    <w:rsid w:val="007F50C5"/>
    <w:rsid w:val="007F6062"/>
    <w:rsid w:val="007F754B"/>
    <w:rsid w:val="008018D8"/>
    <w:rsid w:val="00813041"/>
    <w:rsid w:val="00822BBA"/>
    <w:rsid w:val="00827F82"/>
    <w:rsid w:val="008419CB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7C93"/>
    <w:rsid w:val="009546B5"/>
    <w:rsid w:val="009564AB"/>
    <w:rsid w:val="009607E0"/>
    <w:rsid w:val="00961C9D"/>
    <w:rsid w:val="009801CC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2EDD"/>
    <w:rsid w:val="009D5081"/>
    <w:rsid w:val="009E5DD4"/>
    <w:rsid w:val="00A04361"/>
    <w:rsid w:val="00A05052"/>
    <w:rsid w:val="00A116EB"/>
    <w:rsid w:val="00A14EF0"/>
    <w:rsid w:val="00A25E16"/>
    <w:rsid w:val="00A308EE"/>
    <w:rsid w:val="00A427F3"/>
    <w:rsid w:val="00A43E6A"/>
    <w:rsid w:val="00A51F0E"/>
    <w:rsid w:val="00A5743F"/>
    <w:rsid w:val="00A62B6F"/>
    <w:rsid w:val="00A64C80"/>
    <w:rsid w:val="00A65357"/>
    <w:rsid w:val="00A65DB7"/>
    <w:rsid w:val="00A77E74"/>
    <w:rsid w:val="00A80B1F"/>
    <w:rsid w:val="00A814B2"/>
    <w:rsid w:val="00A82110"/>
    <w:rsid w:val="00A8574D"/>
    <w:rsid w:val="00AA19BB"/>
    <w:rsid w:val="00AB1815"/>
    <w:rsid w:val="00AC0378"/>
    <w:rsid w:val="00AC0534"/>
    <w:rsid w:val="00AC1169"/>
    <w:rsid w:val="00AC4022"/>
    <w:rsid w:val="00AD0B42"/>
    <w:rsid w:val="00AD34A4"/>
    <w:rsid w:val="00AD4E6D"/>
    <w:rsid w:val="00AD6DBC"/>
    <w:rsid w:val="00AD7DA4"/>
    <w:rsid w:val="00AE4F9E"/>
    <w:rsid w:val="00AF719C"/>
    <w:rsid w:val="00AF76FE"/>
    <w:rsid w:val="00B010E2"/>
    <w:rsid w:val="00B11E5E"/>
    <w:rsid w:val="00B25505"/>
    <w:rsid w:val="00B3053A"/>
    <w:rsid w:val="00B35311"/>
    <w:rsid w:val="00B41F57"/>
    <w:rsid w:val="00B42A02"/>
    <w:rsid w:val="00B476EC"/>
    <w:rsid w:val="00B50A31"/>
    <w:rsid w:val="00B530ED"/>
    <w:rsid w:val="00B61CD9"/>
    <w:rsid w:val="00B675DD"/>
    <w:rsid w:val="00B702A5"/>
    <w:rsid w:val="00B7626C"/>
    <w:rsid w:val="00B823EF"/>
    <w:rsid w:val="00B90AC8"/>
    <w:rsid w:val="00B9247D"/>
    <w:rsid w:val="00BA3109"/>
    <w:rsid w:val="00BB61EA"/>
    <w:rsid w:val="00BD0C93"/>
    <w:rsid w:val="00BD29E0"/>
    <w:rsid w:val="00BD39E0"/>
    <w:rsid w:val="00BD7880"/>
    <w:rsid w:val="00BE4B7D"/>
    <w:rsid w:val="00BE57D9"/>
    <w:rsid w:val="00BF739A"/>
    <w:rsid w:val="00C11861"/>
    <w:rsid w:val="00C11B2A"/>
    <w:rsid w:val="00C11BA9"/>
    <w:rsid w:val="00C2179C"/>
    <w:rsid w:val="00C2445D"/>
    <w:rsid w:val="00C253E8"/>
    <w:rsid w:val="00C254D1"/>
    <w:rsid w:val="00C31DDD"/>
    <w:rsid w:val="00C41403"/>
    <w:rsid w:val="00C4455D"/>
    <w:rsid w:val="00C44E2D"/>
    <w:rsid w:val="00C52A2F"/>
    <w:rsid w:val="00C52A40"/>
    <w:rsid w:val="00C52A7B"/>
    <w:rsid w:val="00C52C68"/>
    <w:rsid w:val="00C6033E"/>
    <w:rsid w:val="00C61F17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B106B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53C1"/>
    <w:rsid w:val="00D13C3F"/>
    <w:rsid w:val="00D22622"/>
    <w:rsid w:val="00D22BB1"/>
    <w:rsid w:val="00D2520B"/>
    <w:rsid w:val="00D266F6"/>
    <w:rsid w:val="00D2746B"/>
    <w:rsid w:val="00D32234"/>
    <w:rsid w:val="00D37FC4"/>
    <w:rsid w:val="00D41330"/>
    <w:rsid w:val="00D413EA"/>
    <w:rsid w:val="00D44C61"/>
    <w:rsid w:val="00D45BFE"/>
    <w:rsid w:val="00D512BA"/>
    <w:rsid w:val="00D57DC8"/>
    <w:rsid w:val="00D6351C"/>
    <w:rsid w:val="00D658DC"/>
    <w:rsid w:val="00D665C4"/>
    <w:rsid w:val="00D72140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F10EE"/>
    <w:rsid w:val="00DF5D64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6755"/>
    <w:rsid w:val="00E17B9F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B131F"/>
    <w:rsid w:val="00EB13E9"/>
    <w:rsid w:val="00EB310F"/>
    <w:rsid w:val="00EB3E02"/>
    <w:rsid w:val="00EC6476"/>
    <w:rsid w:val="00EC795C"/>
    <w:rsid w:val="00ED3964"/>
    <w:rsid w:val="00ED5916"/>
    <w:rsid w:val="00EE45BE"/>
    <w:rsid w:val="00EF023C"/>
    <w:rsid w:val="00EF2E60"/>
    <w:rsid w:val="00F0280A"/>
    <w:rsid w:val="00F1034D"/>
    <w:rsid w:val="00F26E7E"/>
    <w:rsid w:val="00F34440"/>
    <w:rsid w:val="00F36F8A"/>
    <w:rsid w:val="00F37194"/>
    <w:rsid w:val="00F4455E"/>
    <w:rsid w:val="00F45D81"/>
    <w:rsid w:val="00F5490E"/>
    <w:rsid w:val="00F665C7"/>
    <w:rsid w:val="00F704EE"/>
    <w:rsid w:val="00F72851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76E8210"/>
  <w15:docId w15:val="{E19415A4-BBD1-4042-B90A-BC9AB50A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F60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as.kinvey.com/user/app_id/login" TargetMode="External"/><Relationship Id="rId18" Type="http://schemas.openxmlformats.org/officeDocument/2006/relationships/hyperlink" Target="https://baas.kinvey.com/appdata/app_id/events/event_id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aas.kinvey.com/appdata/app_id/events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baas.kinvey.com/user/app_id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s://baas.kinvey.com/appdata/app_id/events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baas.kinvey.com/appdata/app_id/events/event_id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user/app_id/_logout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baas.kinvey.com/appdata/app_id/events/event_id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judge.softuni.bg/Contests/Compete/Index/1645" TargetMode="External"/><Relationship Id="rId20" Type="http://schemas.openxmlformats.org/officeDocument/2006/relationships/hyperlink" Target="https://baas.kinvey.com/appdata/app_id/events?query=%7b%22_acl.creator%22:%22$%7buser_id%7d%22%7d" TargetMode="Externa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350.png"/><Relationship Id="rId42" Type="http://schemas.openxmlformats.org/officeDocument/2006/relationships/image" Target="media/image390.png"/><Relationship Id="rId7" Type="http://schemas.openxmlformats.org/officeDocument/2006/relationships/image" Target="media/image32.png"/><Relationship Id="rId2" Type="http://schemas.openxmlformats.org/officeDocument/2006/relationships/image" Target="media/image30.png"/><Relationship Id="rId16" Type="http://schemas.openxmlformats.org/officeDocument/2006/relationships/image" Target="media/image37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41.png"/><Relationship Id="rId32" Type="http://schemas.openxmlformats.org/officeDocument/2006/relationships/image" Target="media/image34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38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320.png"/><Relationship Id="rId36" Type="http://schemas.openxmlformats.org/officeDocument/2006/relationships/image" Target="media/image360.png"/><Relationship Id="rId10" Type="http://schemas.openxmlformats.org/officeDocument/2006/relationships/image" Target="media/image3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40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6.png"/><Relationship Id="rId22" Type="http://schemas.openxmlformats.org/officeDocument/2006/relationships/image" Target="media/image40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33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33.png"/><Relationship Id="rId3" Type="http://schemas.openxmlformats.org/officeDocument/2006/relationships/image" Target="media/image31.png"/><Relationship Id="rId12" Type="http://schemas.openxmlformats.org/officeDocument/2006/relationships/image" Target="media/image3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370.png"/><Relationship Id="rId46" Type="http://schemas.openxmlformats.org/officeDocument/2006/relationships/image" Target="media/image410.png"/><Relationship Id="rId20" Type="http://schemas.openxmlformats.org/officeDocument/2006/relationships/image" Target="media/image39.png"/><Relationship Id="rId41" Type="http://schemas.openxmlformats.org/officeDocument/2006/relationships/hyperlink" Target="http://slideshare.net/softwareuniversity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A07AC1-1F2B-4BD3-8AB3-76872B446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1132</TotalTime>
  <Pages>20</Pages>
  <Words>2366</Words>
  <Characters>13489</Characters>
  <Application>Microsoft Office Word</Application>
  <DocSecurity>0</DocSecurity>
  <Lines>112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Eray Erol</cp:lastModifiedBy>
  <cp:revision>903</cp:revision>
  <dcterms:created xsi:type="dcterms:W3CDTF">2019-03-21T10:03:00Z</dcterms:created>
  <dcterms:modified xsi:type="dcterms:W3CDTF">2020-04-09T11:56:00Z</dcterms:modified>
</cp:coreProperties>
</file>